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E4FA49D" w14:textId="77777777" w:rsidTr="00A43A5B">
        <w:trPr>
          <w:cantSplit/>
          <w:trHeight w:val="4488"/>
        </w:trPr>
        <w:tc>
          <w:tcPr>
            <w:tcW w:w="6285" w:type="dxa"/>
          </w:tcPr>
          <w:p w14:paraId="565E0A02" w14:textId="45CB8467" w:rsidR="00F448BC" w:rsidRDefault="006674F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A33039" wp14:editId="74309F99">
                  <wp:extent cx="3853815" cy="2279650"/>
                  <wp:effectExtent l="0" t="0" r="0" b="6350"/>
                  <wp:docPr id="201469831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98315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a9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3859CC5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70B2C7AA" w14:textId="5631CA1C" w:rsidR="00B77317" w:rsidRPr="00CD1539" w:rsidRDefault="006674F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Motor and motor bracket</w:t>
                  </w:r>
                </w:p>
                <w:p w14:paraId="15A2B5E7" w14:textId="77777777" w:rsidR="00B77317" w:rsidRPr="00CD1539" w:rsidRDefault="00B77317" w:rsidP="00E217C8">
                  <w:pPr>
                    <w:rPr>
                      <w:rStyle w:val="a3"/>
                      <w:sz w:val="20"/>
                      <w:szCs w:val="20"/>
                    </w:rPr>
                  </w:pPr>
                </w:p>
                <w:p w14:paraId="1E291D30" w14:textId="502D09C0" w:rsidR="00B77317" w:rsidRPr="00CD1539" w:rsidRDefault="006674F6" w:rsidP="009C008A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April 20, 2026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br/>
                  </w:r>
                  <w:r>
                    <w:rPr>
                      <w:rStyle w:val="a3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A516BBE" w14:textId="0B529015" w:rsidR="00B77317" w:rsidRPr="00CD1539" w:rsidRDefault="006674F6" w:rsidP="009C008A">
                  <w:pPr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Frequency 1</w:t>
                  </w:r>
                </w:p>
                <w:p w14:paraId="109F1F6F" w14:textId="484B569F" w:rsidR="00B77317" w:rsidRPr="006A441F" w:rsidRDefault="006674F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Frequency</w:t>
                  </w:r>
                </w:p>
              </w:tc>
            </w:tr>
            <w:tr w:rsidR="00B77317" w14:paraId="42ECFA80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7DC1B4A" w14:textId="74398B15" w:rsidR="00B77317" w:rsidRDefault="006674F6" w:rsidP="00E3408D">
                      <w:pPr>
                        <w:pStyle w:val="TOC"/>
                      </w:pPr>
                      <w:r>
                        <w:t>Table of Contents</w:t>
                      </w:r>
                    </w:p>
                    <w:p w14:paraId="55D1973B" w14:textId="14F265CA" w:rsidR="006674F6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7598414" w:history="1">
                        <w:r w:rsidR="006674F6" w:rsidRPr="00805D65">
                          <w:rPr>
                            <w:rStyle w:val="ac"/>
                            <w:noProof/>
                          </w:rPr>
                          <w:t>Description</w:t>
                        </w:r>
                        <w:r w:rsidR="006674F6">
                          <w:rPr>
                            <w:noProof/>
                            <w:webHidden/>
                          </w:rPr>
                          <w:tab/>
                        </w:r>
                        <w:r w:rsidR="006674F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674F6">
                          <w:rPr>
                            <w:noProof/>
                            <w:webHidden/>
                          </w:rPr>
                          <w:instrText xml:space="preserve"> PAGEREF _Toc227598414 \h </w:instrText>
                        </w:r>
                        <w:r w:rsidR="006674F6">
                          <w:rPr>
                            <w:noProof/>
                            <w:webHidden/>
                          </w:rPr>
                        </w:r>
                        <w:r w:rsidR="006674F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674F6">
                          <w:rPr>
                            <w:noProof/>
                            <w:webHidden/>
                          </w:rPr>
                          <w:t>1</w:t>
                        </w:r>
                        <w:r w:rsidR="006674F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A39530" w14:textId="1DD7FEF3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15" w:history="1">
                        <w:r w:rsidRPr="00805D65">
                          <w:rPr>
                            <w:rStyle w:val="ac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9F3BB6" w14:textId="2D5D556F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16" w:history="1">
                        <w:r w:rsidRPr="00805D65">
                          <w:rPr>
                            <w:rStyle w:val="ac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C296D2" w14:textId="437F7C5C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17" w:history="1">
                        <w:r w:rsidRPr="00805D65">
                          <w:rPr>
                            <w:rStyle w:val="ac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20F11A" w14:textId="08CB7854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18" w:history="1">
                        <w:r w:rsidRPr="00805D65">
                          <w:rPr>
                            <w:rStyle w:val="ac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CE1AC1" w14:textId="59F9714F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19" w:history="1">
                        <w:r w:rsidRPr="00805D65">
                          <w:rPr>
                            <w:rStyle w:val="ac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8E553AD" w14:textId="3AE4A43C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0" w:history="1">
                        <w:r w:rsidRPr="00805D65">
                          <w:rPr>
                            <w:rStyle w:val="ac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C7F8ED" w14:textId="137AE1B7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1" w:history="1">
                        <w:r w:rsidRPr="00805D65">
                          <w:rPr>
                            <w:rStyle w:val="ac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A57736" w14:textId="4E80C57D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2" w:history="1">
                        <w:r w:rsidRPr="00805D65">
                          <w:rPr>
                            <w:rStyle w:val="ac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DB27A9" w14:textId="54F43A06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3" w:history="1">
                        <w:r w:rsidRPr="00805D65">
                          <w:rPr>
                            <w:rStyle w:val="ac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28D5E73" w14:textId="456175FC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4" w:history="1">
                        <w:r w:rsidRPr="00805D65">
                          <w:rPr>
                            <w:rStyle w:val="ac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6D5CBC" w14:textId="36C11880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5" w:history="1">
                        <w:r w:rsidRPr="00805D65">
                          <w:rPr>
                            <w:rStyle w:val="ac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8B74E8" w14:textId="2B51DA81" w:rsidR="006674F6" w:rsidRDefault="006674F6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7598426" w:history="1">
                        <w:r w:rsidRPr="00805D65">
                          <w:rPr>
                            <w:rStyle w:val="ac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_Toc227598426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0FCB09" w14:textId="4B10D59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852DF5D" w14:textId="77777777" w:rsidR="00F448BC" w:rsidRDefault="00F448BC" w:rsidP="00A5373F"/>
        </w:tc>
      </w:tr>
      <w:tr w:rsidR="00F448BC" w14:paraId="2B4D7E6E" w14:textId="77777777" w:rsidTr="00BE081A">
        <w:trPr>
          <w:cantSplit/>
          <w:trHeight w:val="3924"/>
        </w:trPr>
        <w:tc>
          <w:tcPr>
            <w:tcW w:w="6285" w:type="dxa"/>
          </w:tcPr>
          <w:p w14:paraId="106AECDC" w14:textId="43A67B8B" w:rsidR="00C27B5D" w:rsidRDefault="006674F6" w:rsidP="00C27B5D">
            <w:pPr>
              <w:pStyle w:val="1"/>
            </w:pPr>
            <w:bookmarkStart w:id="0" w:name="_Toc227598414"/>
            <w:r>
              <w:t>Description</w:t>
            </w:r>
            <w:bookmarkEnd w:id="0"/>
          </w:p>
          <w:p w14:paraId="710D74E2" w14:textId="44028325" w:rsidR="00F448BC" w:rsidRPr="00E65D6E" w:rsidRDefault="006674F6" w:rsidP="00FF408C">
            <w:r>
              <w:t>No Data</w:t>
            </w:r>
          </w:p>
        </w:tc>
        <w:tc>
          <w:tcPr>
            <w:tcW w:w="4713" w:type="dxa"/>
            <w:vMerge/>
          </w:tcPr>
          <w:p w14:paraId="2C49EE73" w14:textId="77777777" w:rsidR="00F448BC" w:rsidRPr="00A33AA4" w:rsidRDefault="00F448BC" w:rsidP="00840CC7">
            <w:pPr>
              <w:pStyle w:val="TOC3"/>
            </w:pPr>
          </w:p>
        </w:tc>
      </w:tr>
    </w:tbl>
    <w:p w14:paraId="56F814D5" w14:textId="77777777" w:rsidR="00F25CD7" w:rsidRDefault="00F25CD7"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9DC82D4" w14:textId="77777777" w:rsidTr="00DD03CF">
        <w:tc>
          <w:tcPr>
            <w:tcW w:w="11016" w:type="dxa"/>
          </w:tcPr>
          <w:p w14:paraId="0644052D" w14:textId="28071841" w:rsidR="00343025" w:rsidRDefault="006674F6" w:rsidP="00343025">
            <w:pPr>
              <w:pStyle w:val="1"/>
            </w:pPr>
            <w:bookmarkStart w:id="1" w:name="_Toc243733140"/>
            <w:bookmarkStart w:id="2" w:name="_Toc245020107"/>
            <w:bookmarkStart w:id="3" w:name="_Toc245020139"/>
            <w:bookmarkStart w:id="4" w:name="_Toc227598415"/>
            <w:r>
              <w:lastRenderedPageBreak/>
              <w:t>Assumptions</w:t>
            </w:r>
            <w:bookmarkEnd w:id="4"/>
          </w:p>
          <w:p w14:paraId="6DFC0F1B" w14:textId="3CD5659E" w:rsidR="00A96F2C" w:rsidRDefault="00A96F2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1B940152" w14:textId="77777777" w:rsidR="00343025" w:rsidRDefault="00343025" w:rsidP="00B77317">
      <w:pPr>
        <w:pStyle w:val="1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3C9EDBF8" w14:textId="77777777" w:rsidTr="00ED5A01">
        <w:tc>
          <w:tcPr>
            <w:tcW w:w="11016" w:type="dxa"/>
          </w:tcPr>
          <w:p w14:paraId="18035579" w14:textId="0CA7D7AA" w:rsidR="00FF408C" w:rsidRDefault="006674F6" w:rsidP="00FF408C">
            <w:pPr>
              <w:pStyle w:val="1"/>
            </w:pPr>
            <w:bookmarkStart w:id="5" w:name="_Toc227598416"/>
            <w:r>
              <w:lastRenderedPageBreak/>
              <w:t>Model Information</w:t>
            </w:r>
            <w:bookmarkEnd w:id="5"/>
          </w:p>
          <w:p w14:paraId="52F2BCA7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0DA20F0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a9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FBB11F4" w14:textId="77777777" w:rsidTr="00077EA0">
                    <w:tc>
                      <w:tcPr>
                        <w:tcW w:w="8640" w:type="dxa"/>
                      </w:tcPr>
                      <w:p w14:paraId="453C2743" w14:textId="37CA2E46" w:rsidR="00077EA0" w:rsidRDefault="006674F6" w:rsidP="00077EA0">
                        <w:pPr>
                          <w:jc w:val="center"/>
                          <w:rPr>
                            <w:rStyle w:val="a3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625DFC55" wp14:editId="485B5DF7">
                              <wp:extent cx="5349240" cy="3164205"/>
                              <wp:effectExtent l="0" t="0" r="3810" b="0"/>
                              <wp:docPr id="726515174" name="图片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651517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164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6AC8499" w14:textId="1FA9C6B7" w:rsidR="00C16188" w:rsidRDefault="006674F6" w:rsidP="00C16188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</w:t>
                  </w:r>
                </w:p>
                <w:p w14:paraId="1367BBF3" w14:textId="3D30AD7A" w:rsidR="00C16188" w:rsidRDefault="006674F6" w:rsidP="00C16188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62BA762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2655E8" w14:textId="240E522B" w:rsidR="00C16188" w:rsidRPr="0044448A" w:rsidRDefault="006674F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a3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F810BE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52A974" w14:textId="5D5329D0" w:rsidR="00C16188" w:rsidRDefault="006674F6" w:rsidP="0044448A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3B9C55" w14:textId="4A5EC9ED" w:rsidR="00C16188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E956E0" w14:textId="024CC13D" w:rsidR="00C16188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B69BBB" w14:textId="28151F03" w:rsidR="00C16188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6674F6" w14:paraId="1BA70F63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13F8522" w14:textId="27105561" w:rsidR="006674F6" w:rsidRDefault="006674F6" w:rsidP="00096604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Imported1</w:t>
                  </w:r>
                </w:p>
                <w:p w14:paraId="7CE30CDD" w14:textId="46E0D647" w:rsidR="006674F6" w:rsidRPr="0044448A" w:rsidRDefault="006674F6" w:rsidP="0009660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89295A" wp14:editId="56F3218F">
                        <wp:extent cx="1562735" cy="924560"/>
                        <wp:effectExtent l="0" t="0" r="0" b="8890"/>
                        <wp:docPr id="619261343" name="图片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9261343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2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717E3D" w14:textId="2973CE82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719ADB9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Mass:1.31215 kg</w:t>
                  </w:r>
                </w:p>
                <w:p w14:paraId="25F942A4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Volume:0.000182243 m^3</w:t>
                  </w:r>
                </w:p>
                <w:p w14:paraId="18B4582B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Density:7,200 kg/m^3</w:t>
                  </w:r>
                </w:p>
                <w:p w14:paraId="7DB4BB7D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Weight:12.8591 N</w:t>
                  </w:r>
                </w:p>
                <w:p w14:paraId="7604A43A" w14:textId="59A72EA1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1FDB53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44-46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50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53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\Motor and motor bracket\Motor and motor bracket.SLDPRT</w:t>
                  </w:r>
                </w:p>
                <w:p w14:paraId="2B1D3C82" w14:textId="5088A49C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6674F6" w14:paraId="70033EA7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05F95E" w14:textId="3F1D5F8D" w:rsidR="006674F6" w:rsidRDefault="006674F6" w:rsidP="00096604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Imported2</w:t>
                  </w:r>
                </w:p>
                <w:p w14:paraId="473C7206" w14:textId="77152ED4" w:rsidR="006674F6" w:rsidRPr="0044448A" w:rsidRDefault="006674F6" w:rsidP="0009660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B278C0" wp14:editId="6FEC4A81">
                        <wp:extent cx="1562735" cy="924560"/>
                        <wp:effectExtent l="0" t="0" r="0" b="8890"/>
                        <wp:docPr id="2142628965" name="图片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262896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2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4EF3927" w14:textId="1ECDC9A5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FB9512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Mass:0.153275 kg</w:t>
                  </w:r>
                </w:p>
                <w:p w14:paraId="298CC94A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Volume:1.99058e-05 m^3</w:t>
                  </w:r>
                </w:p>
                <w:p w14:paraId="07750B5E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6430D106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Weight:1.50209 N</w:t>
                  </w:r>
                </w:p>
                <w:p w14:paraId="1870795E" w14:textId="3041B7B1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C357EF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44-46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50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53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\Motor and motor bracket\Motor and motor bracket.SLDPRT</w:t>
                  </w:r>
                </w:p>
                <w:p w14:paraId="2DECC9B7" w14:textId="1EB458E7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6674F6" w14:paraId="08E00086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879051" w14:textId="336444CF" w:rsidR="006674F6" w:rsidRDefault="006674F6" w:rsidP="00096604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Imported3</w:t>
                  </w:r>
                </w:p>
                <w:p w14:paraId="36B852CF" w14:textId="486859FC" w:rsidR="006674F6" w:rsidRPr="0044448A" w:rsidRDefault="006674F6" w:rsidP="0009660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650F29C" wp14:editId="223BEC7D">
                        <wp:extent cx="1562735" cy="924560"/>
                        <wp:effectExtent l="0" t="0" r="0" b="8890"/>
                        <wp:docPr id="1955050284" name="图片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5050284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2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4DB1CE" w14:textId="170BCF12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514EEC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Mass:1.12653 kg</w:t>
                  </w:r>
                </w:p>
                <w:p w14:paraId="5A7A48E8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Volume:0.000146303 m^3</w:t>
                  </w:r>
                </w:p>
                <w:p w14:paraId="19100180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71AB29C3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Weight:11.04 N</w:t>
                  </w:r>
                </w:p>
                <w:p w14:paraId="37AB072D" w14:textId="16165442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861B77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44-46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50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53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\Motor and motor bracket\Motor and motor bracket.SLDPRT</w:t>
                  </w:r>
                </w:p>
                <w:p w14:paraId="373F0CEF" w14:textId="6E86C024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6674F6" w14:paraId="10CD2221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80C40A" w14:textId="74CEAB52" w:rsidR="006674F6" w:rsidRDefault="006674F6" w:rsidP="00096604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Imported4</w:t>
                  </w:r>
                </w:p>
                <w:p w14:paraId="2AED5F51" w14:textId="5A372B71" w:rsidR="006674F6" w:rsidRPr="0044448A" w:rsidRDefault="006674F6" w:rsidP="00096604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18A8125" wp14:editId="5529089A">
                        <wp:extent cx="1562735" cy="924560"/>
                        <wp:effectExtent l="0" t="0" r="0" b="8890"/>
                        <wp:docPr id="1265382720" name="图片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5382720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2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6E7C4B" w14:textId="143A2455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588C81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Mass:0.00617056 kg</w:t>
                  </w:r>
                </w:p>
                <w:p w14:paraId="020FF2C2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Volume:8.01372e-07 m^3</w:t>
                  </w:r>
                </w:p>
                <w:p w14:paraId="1D2D07F1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1AA8A678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Weight:0.0604715 N</w:t>
                  </w:r>
                </w:p>
                <w:p w14:paraId="7CA3293A" w14:textId="63965E33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B4A71D" w14:textId="77777777" w:rsidR="006674F6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44-46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50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53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\Motor and motor bracket\Motor and motor bracket.SLDPRT</w:t>
                  </w:r>
                </w:p>
                <w:p w14:paraId="1A718A23" w14:textId="4D6C959E" w:rsidR="006674F6" w:rsidRPr="0044448A" w:rsidRDefault="006674F6" w:rsidP="0009660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16188" w14:paraId="299E71C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B38FBC" w14:textId="70866B2E" w:rsidR="00C16188" w:rsidRDefault="006674F6" w:rsidP="0044448A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Imported5</w:t>
                  </w:r>
                </w:p>
                <w:p w14:paraId="579E1D2D" w14:textId="0EF279C1" w:rsidR="004B3022" w:rsidRPr="0044448A" w:rsidRDefault="006674F6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35ABF8" wp14:editId="5B39D83A">
                        <wp:extent cx="1562735" cy="924560"/>
                        <wp:effectExtent l="0" t="0" r="0" b="8890"/>
                        <wp:docPr id="1295696728" name="图片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5696728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2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D2272E" w14:textId="4ED69042" w:rsidR="00C16188" w:rsidRPr="0044448A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31BEA0" w14:textId="77777777" w:rsidR="006674F6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Mass:0.138284 kg</w:t>
                  </w:r>
                </w:p>
                <w:p w14:paraId="3D4CC97F" w14:textId="77777777" w:rsidR="006674F6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Volume:1.7959e-05 m^3</w:t>
                  </w:r>
                </w:p>
                <w:p w14:paraId="7B37A6D7" w14:textId="77777777" w:rsidR="006674F6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5F06F72A" w14:textId="77777777" w:rsidR="006674F6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Weight:1.35519 N</w:t>
                  </w:r>
                </w:p>
                <w:p w14:paraId="0435F5C4" w14:textId="210885EF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2829C1" w14:textId="77777777" w:rsidR="006674F6" w:rsidRDefault="006674F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44-46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50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、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53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\Motor and motor bracket\Motor and motor bracket.SLDPRT</w:t>
                  </w:r>
                </w:p>
                <w:p w14:paraId="252222D1" w14:textId="5771D5E9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7B3BB515" w14:textId="7E70B294" w:rsidR="00FF408C" w:rsidRDefault="00FF408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35697DF4" w14:textId="77777777" w:rsidR="00FF408C" w:rsidRDefault="00FF408C" w:rsidP="00FF408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C5C28B5" w14:textId="77777777" w:rsidTr="005E294F">
        <w:tc>
          <w:tcPr>
            <w:tcW w:w="11016" w:type="dxa"/>
          </w:tcPr>
          <w:p w14:paraId="2B11D0B5" w14:textId="741A9E77" w:rsidR="00B35001" w:rsidRPr="00B35001" w:rsidRDefault="006674F6" w:rsidP="00B35001">
            <w:pPr>
              <w:pStyle w:val="1"/>
            </w:pPr>
            <w:bookmarkStart w:id="6" w:name="_Toc227598417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581"/>
              <w:gridCol w:w="5957"/>
            </w:tblGrid>
            <w:tr w:rsidR="00B35001" w14:paraId="3317DD80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808C23" w14:textId="3A4A0558" w:rsidR="00B35001" w:rsidRDefault="006674F6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8D197F" w14:textId="76CB9D19" w:rsidR="00B35001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Frequency 1</w:t>
                  </w:r>
                </w:p>
              </w:tc>
            </w:tr>
            <w:tr w:rsidR="006674F6" w14:paraId="54254E68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47C959" w14:textId="363DC9AB" w:rsidR="006674F6" w:rsidRDefault="006674F6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0432FF" w14:textId="7B6E6F72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Frequency</w:t>
                  </w:r>
                </w:p>
              </w:tc>
            </w:tr>
            <w:tr w:rsidR="006674F6" w14:paraId="01B45D52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95EC4E" w14:textId="7F6CC5A9" w:rsidR="006674F6" w:rsidRDefault="006674F6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97340B" w14:textId="0AE7F16A" w:rsidR="006674F6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674F6" w14:paraId="50BAC14D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183396" w14:textId="279684DC" w:rsidR="006674F6" w:rsidRDefault="006674F6" w:rsidP="005E294F">
                  <w:r>
                    <w:t>Number of frequencies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7FD928" w14:textId="5473B640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20</w:t>
                  </w:r>
                </w:p>
              </w:tc>
            </w:tr>
            <w:tr w:rsidR="006674F6" w14:paraId="512BF8AE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F49695" w14:textId="1EF008B9" w:rsidR="006674F6" w:rsidRDefault="006674F6" w:rsidP="005E294F">
                  <w:r>
                    <w:t>Decouple the mixed free body modes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41D242" w14:textId="798B6F0E" w:rsidR="006674F6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674F6" w14:paraId="34F6E861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3FA236" w14:textId="7F3DB2A4" w:rsidR="006674F6" w:rsidRDefault="006674F6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3EB01C" w14:textId="7CFB42DF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6674F6" w14:paraId="1E59F45F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C0480F" w14:textId="7C00B58D" w:rsidR="006674F6" w:rsidRDefault="006674F6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99262A" w14:textId="4241E8A5" w:rsidR="006674F6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674F6" w14:paraId="0CAED3AC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7DA47D" w14:textId="29FB27EE" w:rsidR="006674F6" w:rsidRDefault="006674F6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1C3876" w14:textId="2337A304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674F6" w14:paraId="2E78EEA3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CB6EDB" w14:textId="7067B46F" w:rsidR="006674F6" w:rsidRDefault="006674F6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686F0C" w14:textId="558202A1" w:rsidR="006674F6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674F6" w14:paraId="68B13800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DBF3BD" w14:textId="71BE36B5" w:rsidR="006674F6" w:rsidRDefault="006674F6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2244AC" w14:textId="2945AE5F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674F6" w14:paraId="2C0A0B95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25993F" w14:textId="186B281A" w:rsidR="006674F6" w:rsidRDefault="006674F6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7509E9" w14:textId="61EE202C" w:rsidR="006674F6" w:rsidRDefault="006674F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674F6" w14:paraId="5F67226C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151E2E" w14:textId="12A07DC0" w:rsidR="006674F6" w:rsidRDefault="006674F6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33B9AE" w14:textId="3204F389" w:rsidR="006674F6" w:rsidRDefault="006674F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hint="eastAsia"/>
                    </w:rPr>
                    <w:t>SOLIDWORKS document (C:\Users\26869\Desktop\game\Solidwork\resource\model\</w:t>
                  </w:r>
                  <w:r>
                    <w:rPr>
                      <w:rFonts w:hint="eastAsia"/>
                    </w:rPr>
                    <w:t>第</w:t>
                  </w:r>
                  <w:r>
                    <w:rPr>
                      <w:rFonts w:hint="eastAsia"/>
                    </w:rPr>
                    <w:t>44-46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50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53</w:t>
                  </w:r>
                  <w:r>
                    <w:rPr>
                      <w:rFonts w:hint="eastAsia"/>
                    </w:rPr>
                    <w:t>课</w:t>
                  </w:r>
                  <w:r>
                    <w:rPr>
                      <w:rFonts w:hint="eastAsia"/>
                    </w:rPr>
                    <w:t>\Motor and motor bracket)</w:t>
                  </w:r>
                </w:p>
              </w:tc>
            </w:tr>
          </w:tbl>
          <w:p w14:paraId="56433BDB" w14:textId="0CCFD9A7" w:rsidR="005E294F" w:rsidRDefault="005E294F" w:rsidP="00A96F2C">
            <w:pPr>
              <w:rPr>
                <w:rFonts w:hint="eastAsia"/>
                <w:lang w:eastAsia="zh-CN"/>
              </w:rPr>
            </w:pPr>
          </w:p>
        </w:tc>
      </w:tr>
      <w:bookmarkEnd w:id="1"/>
      <w:bookmarkEnd w:id="2"/>
      <w:bookmarkEnd w:id="3"/>
    </w:tbl>
    <w:p w14:paraId="26929407" w14:textId="77777777" w:rsidR="00F33129" w:rsidRDefault="00F33129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177A5801" w14:textId="77777777" w:rsidTr="00E80CD9">
        <w:tc>
          <w:tcPr>
            <w:tcW w:w="11016" w:type="dxa"/>
          </w:tcPr>
          <w:p w14:paraId="60459626" w14:textId="7CC8F917" w:rsidR="00F33129" w:rsidRPr="00B35001" w:rsidRDefault="006674F6" w:rsidP="000A7C6B">
            <w:pPr>
              <w:pStyle w:val="1"/>
            </w:pPr>
            <w:bookmarkStart w:id="7" w:name="_Toc227598418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30EF88C5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9E2630" w14:textId="00E4B37F" w:rsidR="00F33129" w:rsidRDefault="006674F6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2BFF58" w14:textId="411F957F" w:rsidR="00F33129" w:rsidRDefault="006674F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674F6" w14:paraId="763F677B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1956E2" w14:textId="7971DFBA" w:rsidR="006674F6" w:rsidRDefault="006674F6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270D8A" w14:textId="20A0E120" w:rsidR="006674F6" w:rsidRDefault="006674F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674F6" w14:paraId="6F4265BC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65DEE7" w14:textId="6145D88D" w:rsidR="006674F6" w:rsidRDefault="006674F6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24EA6F" w14:textId="4F9191C8" w:rsidR="006674F6" w:rsidRDefault="006674F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674F6" w14:paraId="10302234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516E0C" w14:textId="219CD7EB" w:rsidR="006674F6" w:rsidRDefault="006674F6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F79C33" w14:textId="19142099" w:rsidR="006674F6" w:rsidRDefault="006674F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674F6" w14:paraId="524A087F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69B93B" w14:textId="7D34E193" w:rsidR="006674F6" w:rsidRDefault="006674F6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F3BA96" w14:textId="70BEC4C0" w:rsidR="006674F6" w:rsidRDefault="006674F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29B81E97" w14:textId="582314CB" w:rsidR="00F33129" w:rsidRDefault="00F3312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B8EED56" w14:textId="77777777" w:rsidR="00E80CD9" w:rsidRDefault="00E80CD9" w:rsidP="00076F1F"/>
    <w:tbl>
      <w:tblPr>
        <w:tblStyle w:val="a9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3260B8B" w14:textId="77777777" w:rsidTr="005273D5">
        <w:trPr>
          <w:trHeight w:val="4158"/>
        </w:trPr>
        <w:tc>
          <w:tcPr>
            <w:tcW w:w="11136" w:type="dxa"/>
          </w:tcPr>
          <w:p w14:paraId="4533E751" w14:textId="6D6D79E2" w:rsidR="00E80CD9" w:rsidRPr="00AC3438" w:rsidRDefault="006674F6" w:rsidP="000A7C6B">
            <w:pPr>
              <w:pStyle w:val="1"/>
            </w:pPr>
            <w:bookmarkStart w:id="8" w:name="_Toc243733144"/>
            <w:bookmarkStart w:id="9" w:name="_Toc245020112"/>
            <w:bookmarkStart w:id="10" w:name="_Toc245020144"/>
            <w:bookmarkStart w:id="11" w:name="_Toc227598419"/>
            <w:r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46CE795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3DD78E" w14:textId="33CE114A" w:rsidR="00E80CD9" w:rsidRPr="003E6C57" w:rsidRDefault="006674F6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834737" w14:textId="7B357D85" w:rsidR="00E80CD9" w:rsidRPr="003E6C57" w:rsidRDefault="006674F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4FE0B9" w14:textId="544676FF" w:rsidR="00E80CD9" w:rsidRPr="003E6C57" w:rsidRDefault="006674F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B827827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50FD18D1" w14:textId="4B35DDC7" w:rsidR="00E80CD9" w:rsidRPr="00577134" w:rsidRDefault="006674F6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8A0AB5" wp14:editId="59FD0872">
                        <wp:extent cx="1904365" cy="1126490"/>
                        <wp:effectExtent l="0" t="0" r="635" b="0"/>
                        <wp:docPr id="1184329266" name="图片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4329266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26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46FD80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ADF407" w14:textId="53BB73C9" w:rsidR="00E80CD9" w:rsidRPr="00BE665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776BCF" w14:textId="4D20A4E4" w:rsidR="00E80CD9" w:rsidRPr="00BE665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Gray Cast Iron</w:t>
                        </w:r>
                      </w:p>
                    </w:tc>
                  </w:tr>
                  <w:tr w:rsidR="006674F6" w:rsidRPr="00577134" w14:paraId="168D3DE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E9BBAB" w14:textId="438CE7F0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D13FE7" w14:textId="0FAAC94B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674F6" w:rsidRPr="00577134" w14:paraId="62F76DE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F0D3A1" w14:textId="4940F045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F389B9" w14:textId="5B4E525E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Mohr-Coulomb Stress</w:t>
                        </w:r>
                      </w:p>
                    </w:tc>
                  </w:tr>
                  <w:tr w:rsidR="006674F6" w:rsidRPr="00577134" w14:paraId="5C4757E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CD98CC" w14:textId="380560F0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6B8E84" w14:textId="4164AD5B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1.51658e+08 N/m^2</w:t>
                        </w:r>
                      </w:p>
                    </w:tc>
                  </w:tr>
                  <w:tr w:rsidR="006674F6" w:rsidRPr="00577134" w14:paraId="17C42E1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9BCECD" w14:textId="5C283A5C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596D56" w14:textId="0E53C2C0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7,200 kg/m^3</w:t>
                        </w:r>
                      </w:p>
                    </w:tc>
                  </w:tr>
                  <w:tr w:rsidR="006674F6" w:rsidRPr="00577134" w14:paraId="3869033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4D8268" w14:textId="2FAC4798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90ADD1" w14:textId="7F434F0F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6.61781e+10 N/m^2</w:t>
                        </w:r>
                      </w:p>
                    </w:tc>
                  </w:tr>
                  <w:tr w:rsidR="006674F6" w:rsidRPr="00577134" w14:paraId="04092E4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ECB14B" w14:textId="6F42214E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5A660A" w14:textId="570490CC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0.27  </w:t>
                        </w:r>
                      </w:p>
                    </w:tc>
                  </w:tr>
                  <w:tr w:rsidR="006674F6" w:rsidRPr="00577134" w14:paraId="02489A4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05859D" w14:textId="3652E863" w:rsidR="006674F6" w:rsidRDefault="006674F6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E3ABF4" w14:textId="25A9F4F6" w:rsidR="006674F6" w:rsidRDefault="006674F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61BFCA6D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15C5ACCA" w14:textId="71EBF411" w:rsidR="00E80CD9" w:rsidRPr="00577134" w:rsidRDefault="006674F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1(Imported1)(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电机支架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6674F6" w:rsidRPr="000841BF" w14:paraId="01CD45FA" w14:textId="77777777" w:rsidTr="0009660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17CF4F0" w14:textId="7D6CDE6B" w:rsidR="006674F6" w:rsidRPr="000841BF" w:rsidRDefault="006674F6" w:rsidP="00096604">
                  <w:pPr>
                    <w:rPr>
                      <w:rStyle w:val="a3"/>
                      <w:rFonts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6674F6" w:rsidRPr="000841BF" w14:paraId="0EC881A4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10E0A87A" w14:textId="0C49674C" w:rsidR="006674F6" w:rsidRPr="00577134" w:rsidRDefault="006674F6" w:rsidP="00096604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70C8AEC" wp14:editId="0D503B3B">
                        <wp:extent cx="1904365" cy="1126490"/>
                        <wp:effectExtent l="0" t="0" r="635" b="0"/>
                        <wp:docPr id="593587898" name="图片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3587898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26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6674F6" w:rsidRPr="00577134" w14:paraId="122A1CBA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ABFDF5" w14:textId="4EBC2E9F" w:rsidR="006674F6" w:rsidRPr="00BE665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3A5060" w14:textId="79231067" w:rsidR="006674F6" w:rsidRPr="00BE665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6674F6" w:rsidRPr="00577134" w14:paraId="00B20AA8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3CDDF7" w14:textId="494F85CE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1C45E4" w14:textId="0ACD0136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674F6" w:rsidRPr="00577134" w14:paraId="60228F15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BA766A" w14:textId="28D80594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5D8E22" w14:textId="025AB64B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6674F6" w:rsidRPr="00577134" w14:paraId="0E5F99CA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6628C4" w14:textId="049B86E5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36AB8A" w14:textId="5D92AE9F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6674F6" w:rsidRPr="00577134" w14:paraId="4F0E941B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7865FD" w14:textId="7D54B662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ED8B87" w14:textId="35E5C0FE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6674F6" w:rsidRPr="00577134" w14:paraId="59F413B7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439DF4" w14:textId="03A53275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0F59C8" w14:textId="738D5B90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6674F6" w:rsidRPr="00577134" w14:paraId="6D87AE95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10A531" w14:textId="09416FA9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9E0737" w14:textId="2E655EAB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6674F6" w:rsidRPr="00577134" w14:paraId="10C51EC4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3F41EF" w14:textId="753A0557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D15561" w14:textId="4DEBC707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674F6" w:rsidRPr="00577134" w14:paraId="5A4362B5" w14:textId="77777777" w:rsidTr="00096604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EAEE01" w14:textId="662EB0AA" w:rsidR="006674F6" w:rsidRDefault="006674F6" w:rsidP="00096604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B9717B" w14:textId="283C4DB7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749CBCFC" w14:textId="77777777" w:rsidR="006674F6" w:rsidRPr="00577134" w:rsidRDefault="006674F6" w:rsidP="000966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548360F6" w14:textId="77777777" w:rsidR="006674F6" w:rsidRDefault="006674F6" w:rsidP="000966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2(Imported2)(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电机支架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),</w:t>
                  </w:r>
                </w:p>
                <w:p w14:paraId="57B90DE3" w14:textId="77777777" w:rsidR="006674F6" w:rsidRDefault="006674F6" w:rsidP="000966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3(Imported3)(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电机支架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),</w:t>
                  </w:r>
                </w:p>
                <w:p w14:paraId="25CE70C8" w14:textId="77777777" w:rsidR="006674F6" w:rsidRDefault="006674F6" w:rsidP="000966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4(Imported4)(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电机支架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),</w:t>
                  </w:r>
                </w:p>
                <w:p w14:paraId="3C0B0B97" w14:textId="7BC965B8" w:rsidR="006674F6" w:rsidRPr="00577134" w:rsidRDefault="006674F6" w:rsidP="000966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5(Imported5)(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电机支架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6674F6" w:rsidRPr="000841BF" w14:paraId="60D405F8" w14:textId="77777777" w:rsidTr="00096604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E1CC590" w14:textId="3F4A7209" w:rsidR="006674F6" w:rsidRPr="000841BF" w:rsidRDefault="006674F6" w:rsidP="00096604">
                  <w:pPr>
                    <w:rPr>
                      <w:rStyle w:val="a3"/>
                      <w:rFonts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1D7B6D8A" w14:textId="6DF0BA46" w:rsidR="00E80CD9" w:rsidRDefault="00E80CD9" w:rsidP="000A7C6B">
            <w:pPr>
              <w:rPr>
                <w:rFonts w:hint="eastAsia"/>
                <w:lang w:eastAsia="zh-CN"/>
              </w:rPr>
            </w:pPr>
          </w:p>
        </w:tc>
      </w:tr>
      <w:bookmarkEnd w:id="8"/>
      <w:bookmarkEnd w:id="9"/>
      <w:bookmarkEnd w:id="10"/>
    </w:tbl>
    <w:p w14:paraId="0595A71F" w14:textId="77777777" w:rsidR="005273D5" w:rsidRDefault="005273D5" w:rsidP="006518B5"/>
    <w:tbl>
      <w:tblPr>
        <w:tblStyle w:val="a9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60947E7" w14:textId="77777777" w:rsidTr="00452CBC">
        <w:tc>
          <w:tcPr>
            <w:tcW w:w="11016" w:type="dxa"/>
          </w:tcPr>
          <w:p w14:paraId="5938F8A6" w14:textId="403F0F38" w:rsidR="005273D5" w:rsidRPr="00AF1A58" w:rsidRDefault="006674F6" w:rsidP="000A7C6B">
            <w:pPr>
              <w:pStyle w:val="1"/>
              <w:rPr>
                <w:b w:val="0"/>
                <w:bCs w:val="0"/>
              </w:rPr>
            </w:pPr>
            <w:bookmarkStart w:id="12" w:name="_Toc227598420"/>
            <w:r>
              <w:rPr>
                <w:rStyle w:val="a3"/>
              </w:rPr>
              <w:lastRenderedPageBreak/>
              <w:t>Loads and Fixtures</w:t>
            </w:r>
            <w:bookmarkEnd w:id="12"/>
          </w:p>
          <w:tbl>
            <w:tblPr>
              <w:tblStyle w:val="-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674F6" w14:paraId="7080F2B6" w14:textId="77777777" w:rsidTr="00410F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9A7CE78" w14:textId="48033FB9" w:rsidR="006674F6" w:rsidRPr="004E282D" w:rsidRDefault="006674F6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5A8CD74" w14:textId="6E37CCD7" w:rsidR="006674F6" w:rsidRPr="004E282D" w:rsidRDefault="006674F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187C443" w14:textId="1FFC2F8D" w:rsidR="006674F6" w:rsidRPr="004E282D" w:rsidRDefault="006674F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Details</w:t>
                  </w:r>
                </w:p>
              </w:tc>
            </w:tr>
            <w:tr w:rsidR="006674F6" w14:paraId="69B15357" w14:textId="77777777" w:rsidTr="00EB7A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DEC2F0C" w14:textId="5CED5E09" w:rsidR="006674F6" w:rsidRPr="00AD5FBA" w:rsidRDefault="006674F6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08D5ADD0" w14:textId="4DA58A87" w:rsidR="006674F6" w:rsidRPr="006208CB" w:rsidRDefault="006674F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2C045CA" wp14:editId="5535D599">
                        <wp:extent cx="1772285" cy="1048385"/>
                        <wp:effectExtent l="0" t="0" r="0" b="0"/>
                        <wp:docPr id="151052278" name="图片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052278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48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6674F6" w14:paraId="3FB5651D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B6CE35F" w14:textId="68B6BE9C" w:rsidR="006674F6" w:rsidRPr="00BE6656" w:rsidRDefault="006674F6" w:rsidP="003F2268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B5B7C1E" w14:textId="45BB630E" w:rsidR="006674F6" w:rsidRPr="00154A1A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6674F6" w14:paraId="6B475E26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DA143A2" w14:textId="2BF3CC52" w:rsidR="006674F6" w:rsidRDefault="006674F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EAC83C0" w14:textId="42F22AA6" w:rsidR="006674F6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56FE0276" w14:textId="77777777" w:rsidR="006674F6" w:rsidRPr="004C6DEB" w:rsidRDefault="006674F6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7F0E753" w14:textId="77777777" w:rsidR="005273D5" w:rsidRDefault="005273D5" w:rsidP="00840CC7">
            <w:pPr>
              <w:pStyle w:val="TOC3"/>
            </w:pPr>
          </w:p>
          <w:tbl>
            <w:tblPr>
              <w:tblStyle w:val="-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674F6" w14:paraId="244D78A3" w14:textId="77777777" w:rsidTr="0071497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FE707CF" w14:textId="03C2A6E9" w:rsidR="006674F6" w:rsidRPr="004E282D" w:rsidRDefault="006674F6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D2373EE" w14:textId="0F2E7332" w:rsidR="006674F6" w:rsidRPr="004E282D" w:rsidRDefault="006674F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7B0CA4C" w14:textId="754B6FCC" w:rsidR="006674F6" w:rsidRPr="004E282D" w:rsidRDefault="006674F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Details</w:t>
                  </w:r>
                </w:p>
              </w:tc>
            </w:tr>
            <w:tr w:rsidR="006674F6" w14:paraId="196D1E25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4B19D371" w14:textId="0AB7CBF8" w:rsidR="006674F6" w:rsidRPr="00F42DD1" w:rsidRDefault="006674F6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38D161CE" w14:textId="4B5BF087" w:rsidR="006674F6" w:rsidRPr="006208CB" w:rsidRDefault="006674F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1274662" wp14:editId="290C3ABB">
                        <wp:extent cx="1907540" cy="1128395"/>
                        <wp:effectExtent l="0" t="0" r="0" b="0"/>
                        <wp:docPr id="2139610160" name="图片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9610160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28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674F6" w14:paraId="242B8B3E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08D3D31" w14:textId="2F2C5641" w:rsidR="006674F6" w:rsidRPr="00BE6656" w:rsidRDefault="006674F6" w:rsidP="003F2268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5713C85" w14:textId="52F5B59B" w:rsidR="006674F6" w:rsidRPr="00B77EA3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674F6" w14:paraId="0AC6AE29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A7E0B0" w14:textId="03141EEF" w:rsidR="006674F6" w:rsidRDefault="006674F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63B295" w14:textId="35F3679A" w:rsidR="006674F6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6674F6" w14:paraId="253EAFE9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28A81A" w14:textId="70EF3A7C" w:rsidR="006674F6" w:rsidRDefault="006674F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C5C5B7" w14:textId="24A393C5" w:rsidR="006674F6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6674F6" w14:paraId="63F88ED1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8E7505" w14:textId="518BE222" w:rsidR="006674F6" w:rsidRDefault="006674F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22C2E4A" w14:textId="7E6F1601" w:rsidR="006674F6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100 N.m</w:t>
                        </w:r>
                      </w:p>
                    </w:tc>
                  </w:tr>
                </w:tbl>
                <w:p w14:paraId="6F332DB3" w14:textId="77777777" w:rsidR="006674F6" w:rsidRDefault="006674F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  <w:tr w:rsidR="006674F6" w14:paraId="25D93972" w14:textId="77777777" w:rsidTr="0009660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614B6F1" w14:textId="129C7C1A" w:rsidR="006674F6" w:rsidRPr="00F42DD1" w:rsidRDefault="006674F6" w:rsidP="00096604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Remote Load/Mass (Rigid connection)-1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3BAF7DE" w14:textId="410CC751" w:rsidR="006674F6" w:rsidRPr="006208CB" w:rsidRDefault="006674F6" w:rsidP="0009660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24734A3" wp14:editId="7D5E6316">
                        <wp:extent cx="1907540" cy="1128395"/>
                        <wp:effectExtent l="0" t="0" r="0" b="0"/>
                        <wp:docPr id="500569784" name="图片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056978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28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674F6" w14:paraId="3F8356AA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6C3E1F5" w14:textId="3BFB5279" w:rsidR="006674F6" w:rsidRPr="00BE6656" w:rsidRDefault="006674F6" w:rsidP="00096604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3C03378" w14:textId="3397AE6B" w:rsidR="006674F6" w:rsidRPr="00B77EA3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674F6" w14:paraId="16265822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CCDB951" w14:textId="580FC8EC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4B631D" w14:textId="709BE4E4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Load/Mass (Rigid connection)</w:t>
                        </w:r>
                      </w:p>
                    </w:tc>
                  </w:tr>
                  <w:tr w:rsidR="006674F6" w14:paraId="766CC2A7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398FBD" w14:textId="45746FF0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4C1FCD" w14:textId="1EF719FD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 xml:space="preserve">Global cartesian coordinates </w:t>
                        </w:r>
                      </w:p>
                    </w:tc>
                  </w:tr>
                  <w:tr w:rsidR="006674F6" w14:paraId="64D86E05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F96C91" w14:textId="5E01A83B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Force 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C6CDF9" w14:textId="009FC74A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---, ---, ---   N</w:t>
                        </w:r>
                      </w:p>
                    </w:tc>
                  </w:tr>
                  <w:tr w:rsidR="006674F6" w14:paraId="72CAB077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77B2B64" w14:textId="64E0A908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  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3C4909" w14:textId="19C19603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---, ---, ---   N.m</w:t>
                        </w:r>
                      </w:p>
                    </w:tc>
                  </w:tr>
                  <w:tr w:rsidR="006674F6" w14:paraId="7523058B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864E78" w14:textId="5B989EA7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37D333B" w14:textId="090B61EF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800 150 50   mm</w:t>
                        </w:r>
                      </w:p>
                    </w:tc>
                  </w:tr>
                  <w:tr w:rsidR="006674F6" w14:paraId="75235B1C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BBD65A" w14:textId="686B4378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Remote Mass: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71B15E2" w14:textId="76084DFF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100 kg</w:t>
                        </w:r>
                      </w:p>
                    </w:tc>
                  </w:tr>
                  <w:tr w:rsidR="006674F6" w14:paraId="3F8E5242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1BEC5A" w14:textId="51F68305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 of Inertia: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46F768" w14:textId="790D36DF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0,0,0,0,0,0 kg.m^2</w:t>
                        </w:r>
                      </w:p>
                    </w:tc>
                  </w:tr>
                  <w:tr w:rsidR="006674F6" w14:paraId="54F161F9" w14:textId="77777777" w:rsidTr="006674F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DAB4F96" w14:textId="4B486CD7" w:rsidR="006674F6" w:rsidRDefault="006674F6" w:rsidP="0009660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Components transferred: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18DD60" w14:textId="34846459" w:rsidR="006674F6" w:rsidRDefault="006674F6" w:rsidP="0009660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NA</w:t>
                        </w:r>
                      </w:p>
                    </w:tc>
                  </w:tr>
                </w:tbl>
                <w:p w14:paraId="2CA089F5" w14:textId="77777777" w:rsidR="006674F6" w:rsidRDefault="006674F6" w:rsidP="0009660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</w:tbl>
          <w:p w14:paraId="33574545" w14:textId="2A3F7DF5" w:rsidR="005273D5" w:rsidRDefault="005273D5" w:rsidP="000A7C6B">
            <w:pPr>
              <w:rPr>
                <w:rStyle w:val="a3"/>
                <w:rFonts w:hint="eastAsia"/>
                <w:lang w:eastAsia="zh-CN"/>
              </w:rPr>
            </w:pPr>
          </w:p>
        </w:tc>
      </w:tr>
    </w:tbl>
    <w:p w14:paraId="1D18289C" w14:textId="77777777" w:rsidR="00132707" w:rsidRDefault="00132707" w:rsidP="00132707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9171FE5" w14:textId="77777777" w:rsidTr="005B3D16">
        <w:tc>
          <w:tcPr>
            <w:tcW w:w="11016" w:type="dxa"/>
          </w:tcPr>
          <w:p w14:paraId="42DAAB49" w14:textId="2D85E50D" w:rsidR="00132707" w:rsidRDefault="00132707" w:rsidP="000A7C6B">
            <w:pPr>
              <w:pStyle w:val="1"/>
            </w:pPr>
            <w:r>
              <w:lastRenderedPageBreak/>
              <w:br w:type="page"/>
            </w:r>
            <w:bookmarkStart w:id="13" w:name="_Toc227598421"/>
            <w:r w:rsidR="006674F6">
              <w:t>Connector Definitions</w:t>
            </w:r>
            <w:bookmarkEnd w:id="13"/>
          </w:p>
          <w:p w14:paraId="54ED1BA3" w14:textId="77777777" w:rsidR="00132707" w:rsidRDefault="00132707" w:rsidP="000A7C6B">
            <w:pPr>
              <w:rPr>
                <w:rFonts w:hint="eastAsia"/>
                <w:lang w:eastAsia="zh-CN"/>
              </w:rPr>
            </w:pPr>
          </w:p>
          <w:p w14:paraId="274A129C" w14:textId="60CFDAAC" w:rsidR="00EF37BF" w:rsidRPr="009C0A33" w:rsidRDefault="00EF37BF" w:rsidP="000A7C6B"/>
          <w:p w14:paraId="3994F0AF" w14:textId="77777777" w:rsidR="000F2729" w:rsidRDefault="000F2729" w:rsidP="000A7C6B"/>
          <w:p w14:paraId="21E23BFF" w14:textId="52501CF3" w:rsidR="00E12C21" w:rsidRDefault="006674F6" w:rsidP="000A7C6B">
            <w:r>
              <w:rPr>
                <w:rStyle w:val="a3"/>
              </w:rPr>
              <w:t>Pin/Bolt/Bearing Connector</w:t>
            </w:r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050"/>
              <w:gridCol w:w="3583"/>
            </w:tblGrid>
            <w:tr w:rsidR="00E12C21" w:rsidRPr="000841BF" w14:paraId="553F7472" w14:textId="77777777" w:rsidTr="005B3D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7F2477FB" w14:textId="79473689" w:rsidR="00E12C21" w:rsidRPr="003E6C57" w:rsidRDefault="006674F6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05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351BC9ED" w14:textId="06A1AE3D" w:rsidR="00E12C21" w:rsidRPr="003E6C57" w:rsidRDefault="006674F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583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61E58C0" w14:textId="15548D28" w:rsidR="00E12C21" w:rsidRPr="003E6C57" w:rsidRDefault="006674F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Strength Details</w:t>
                  </w:r>
                </w:p>
              </w:tc>
            </w:tr>
            <w:tr w:rsidR="00E12C21" w:rsidRPr="000841BF" w14:paraId="06AAD0D0" w14:textId="77777777" w:rsidTr="005B3D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7E632A2D" w14:textId="538819FC" w:rsidR="00E12C21" w:rsidRDefault="006674F6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759A965" wp14:editId="501CD684">
                        <wp:extent cx="1904365" cy="1126490"/>
                        <wp:effectExtent l="0" t="0" r="635" b="0"/>
                        <wp:docPr id="1925990865" name="图片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599086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26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560EB6" w14:textId="1629D89E" w:rsidR="00E12C21" w:rsidRPr="000F2729" w:rsidRDefault="006674F6" w:rsidP="000A7C6B">
                  <w:pPr>
                    <w:jc w:val="center"/>
                    <w:rPr>
                      <w:rStyle w:val="a3"/>
                      <w:b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sz w:val="20"/>
                      <w:szCs w:val="20"/>
                    </w:rPr>
                    <w:t>Bearing Support-1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8" w:space="0" w:color="auto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2E61D4" w14:paraId="38D79CAD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97F3A74" w14:textId="443AD162" w:rsidR="002E61D4" w:rsidRPr="00BE6656" w:rsidRDefault="006674F6" w:rsidP="003F2268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0F241EB" w14:textId="1F7F64C3" w:rsidR="002E61D4" w:rsidRPr="002E61D4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674F6" w14:paraId="03265398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FBE407" w14:textId="70619507" w:rsidR="006674F6" w:rsidRDefault="006674F6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267CCBE" w14:textId="6A9F3131" w:rsidR="006674F6" w:rsidRDefault="006674F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Bearing</w:t>
                        </w:r>
                      </w:p>
                    </w:tc>
                  </w:tr>
                </w:tbl>
                <w:p w14:paraId="42A27D8D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8" w:space="0" w:color="auto"/>
                    <w:right w:val="none" w:sz="0" w:space="0" w:color="auto"/>
                  </w:tcBorders>
                  <w:vAlign w:val="center"/>
                </w:tcPr>
                <w:p w14:paraId="16D628D7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</w:p>
                <w:p w14:paraId="30E97142" w14:textId="422FFA1B" w:rsidR="00E12C21" w:rsidRPr="00577134" w:rsidRDefault="006674F6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E12C21" w:rsidRPr="000841BF" w14:paraId="781DAAA8" w14:textId="77777777" w:rsidTr="005B3D16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7D2AC02" w14:textId="59BA13AF" w:rsidR="00E12C21" w:rsidRPr="006674F6" w:rsidRDefault="006674F6" w:rsidP="000A7C6B">
                  <w:pPr>
                    <w:rPr>
                      <w:rStyle w:val="a3"/>
                      <w:rFonts w:hint="eastAsia"/>
                      <w:bCs/>
                      <w:lang w:eastAsia="zh-CN"/>
                    </w:rPr>
                  </w:pPr>
                  <w:r>
                    <w:rPr>
                      <w:rStyle w:val="a3"/>
                      <w:b/>
                    </w:rPr>
                    <w:t>Connector ForcesNo Data</w:t>
                  </w:r>
                </w:p>
              </w:tc>
            </w:tr>
          </w:tbl>
          <w:p w14:paraId="2528D862" w14:textId="77777777" w:rsidR="00D72EE8" w:rsidRDefault="00D72EE8" w:rsidP="00D72EE8"/>
          <w:p w14:paraId="2B01EA11" w14:textId="52920FB1" w:rsidR="00D72EE8" w:rsidRPr="009C0A33" w:rsidRDefault="00D72EE8" w:rsidP="00D72EE8"/>
          <w:p w14:paraId="7B8504D3" w14:textId="71E4DA90" w:rsidR="00132707" w:rsidRDefault="00132707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72F56CD" w14:textId="77777777" w:rsidR="00104BD8" w:rsidRDefault="00104BD8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8A65C13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5019F0C" w14:textId="3B6A94B7" w:rsidR="00104BD8" w:rsidRDefault="006674F6" w:rsidP="006674F6">
            <w:pPr>
              <w:pStyle w:val="1"/>
              <w:rPr>
                <w:rFonts w:hint="eastAsia"/>
              </w:rPr>
            </w:pPr>
            <w:bookmarkStart w:id="14" w:name="_Toc227598422"/>
            <w:r>
              <w:t>Interaction Information</w:t>
            </w:r>
            <w:bookmarkEnd w:id="14"/>
          </w:p>
          <w:p w14:paraId="5A3F82F9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44BA6D79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906EC9" w14:textId="0E42AB37" w:rsidR="002B4DE8" w:rsidRDefault="006674F6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F6F72D" w14:textId="0DF1A05A" w:rsidR="002B4DE8" w:rsidRDefault="006674F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75513E" w14:textId="0B8AC54D" w:rsidR="002B4DE8" w:rsidRDefault="006674F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22DAD8E9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F068C68" w14:textId="0865FA37" w:rsidR="002B4DE8" w:rsidRPr="00211C62" w:rsidRDefault="006674F6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Component Interaction-3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79453643" w14:textId="1F480EA5" w:rsidR="002B4DE8" w:rsidRPr="000B04D4" w:rsidRDefault="006674F6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A668A03" wp14:editId="7E384786">
                        <wp:extent cx="2445385" cy="1446530"/>
                        <wp:effectExtent l="0" t="0" r="0" b="1270"/>
                        <wp:docPr id="1931465535" name="图片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1465535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46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73B683DC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F3FA94A" w14:textId="7455DB6F" w:rsidR="0017091B" w:rsidRPr="00BE6656" w:rsidRDefault="006674F6" w:rsidP="004F6DE4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84E6CF2" w14:textId="1CD02B29" w:rsidR="0017091B" w:rsidRPr="00BE6656" w:rsidRDefault="006674F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6674F6" w14:paraId="3F153E9B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6ADDEE" w14:textId="2D0FA743" w:rsidR="006674F6" w:rsidRDefault="006674F6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D0ECB2" w14:textId="4C907ED8" w:rsidR="006674F6" w:rsidRDefault="006674F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5 Solid Body (s)</w:t>
                        </w:r>
                      </w:p>
                    </w:tc>
                  </w:tr>
                  <w:tr w:rsidR="006674F6" w14:paraId="408B10BA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C9AB4C" w14:textId="320D9600" w:rsidR="006674F6" w:rsidRDefault="006674F6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BD4EF5" w14:textId="4E403D17" w:rsidR="006674F6" w:rsidRDefault="006674F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3BED8A2E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62209FD" w14:textId="6A3D6C1A" w:rsidR="00104BD8" w:rsidRDefault="00104BD8" w:rsidP="000A7C6B">
            <w:pPr>
              <w:rPr>
                <w:rStyle w:val="A30"/>
                <w:rFonts w:hint="eastAsia"/>
                <w:lang w:eastAsia="zh-CN"/>
              </w:rPr>
            </w:pPr>
          </w:p>
          <w:p w14:paraId="02E5E59D" w14:textId="77777777" w:rsidR="00104BD8" w:rsidRDefault="00104BD8" w:rsidP="000A7C6B"/>
        </w:tc>
      </w:tr>
    </w:tbl>
    <w:p w14:paraId="31272CE8" w14:textId="77777777" w:rsidR="00A61A59" w:rsidRDefault="00A61A5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D373F81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6F28F41" w14:textId="4642F13F" w:rsidR="00A61A59" w:rsidRDefault="006674F6" w:rsidP="000A7C6B">
            <w:pPr>
              <w:pStyle w:val="1"/>
            </w:pPr>
            <w:bookmarkStart w:id="15" w:name="_Toc227598423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5EA608CE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6E9BAF" w14:textId="29578E1C" w:rsidR="00A9531D" w:rsidRDefault="006674F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577811" w14:textId="035EC17B" w:rsidR="00A9531D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674F6" w14:paraId="1C1B874C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191D65" w14:textId="67223544" w:rsidR="006674F6" w:rsidRDefault="006674F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89A8BF" w14:textId="2662568F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6674F6" w14:paraId="4C0B43CE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805B20" w14:textId="6735196A" w:rsidR="006674F6" w:rsidRDefault="006674F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349380" w14:textId="7B1CE0B4" w:rsidR="006674F6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6674F6" w14:paraId="61751B6C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C4F3C7" w14:textId="64A9F944" w:rsidR="006674F6" w:rsidRDefault="006674F6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8E7E6" w14:textId="67CC8948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14.3257 mm</w:t>
                  </w:r>
                </w:p>
              </w:tc>
            </w:tr>
            <w:tr w:rsidR="006674F6" w14:paraId="62C01699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220BAC" w14:textId="7E2FE0C4" w:rsidR="006674F6" w:rsidRDefault="006674F6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26BA26" w14:textId="0DCEC2B5" w:rsidR="006674F6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1.53073 mm</w:t>
                  </w:r>
                </w:p>
              </w:tc>
            </w:tr>
            <w:tr w:rsidR="006674F6" w14:paraId="7337DF89" w14:textId="77777777" w:rsidTr="006674F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DC6B72" w14:textId="4187831B" w:rsidR="006674F6" w:rsidRDefault="006674F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12BF0C" w14:textId="06BD71DD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22AC9E81" w14:textId="77777777" w:rsidR="00690657" w:rsidRDefault="00690657" w:rsidP="00690657"/>
          <w:p w14:paraId="53498245" w14:textId="0B186B3D" w:rsidR="00A9531D" w:rsidRPr="00690657" w:rsidRDefault="006674F6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7D0B13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176EE0" w14:textId="3BE068F4" w:rsidR="007107BE" w:rsidRDefault="006674F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05711A" w14:textId="1B74B717" w:rsidR="007107BE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35965</w:t>
                  </w:r>
                </w:p>
              </w:tc>
            </w:tr>
            <w:tr w:rsidR="006674F6" w14:paraId="1CA5BD4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215C19" w14:textId="1D5AEC0A" w:rsidR="006674F6" w:rsidRDefault="006674F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D6F5EF" w14:textId="441E0BA8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21287</w:t>
                  </w:r>
                </w:p>
              </w:tc>
            </w:tr>
            <w:tr w:rsidR="006674F6" w14:paraId="49E7552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382466" w14:textId="4ABA86B8" w:rsidR="006674F6" w:rsidRDefault="006674F6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D95038" w14:textId="70CF1A9B" w:rsidR="006674F6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8.4073</w:t>
                  </w:r>
                </w:p>
              </w:tc>
            </w:tr>
            <w:tr w:rsidR="006674F6" w14:paraId="31883A5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0508B1" w14:textId="5231EA8D" w:rsidR="006674F6" w:rsidRDefault="006674F6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2B1318" w14:textId="5FFFF4BE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96.2</w:t>
                  </w:r>
                </w:p>
              </w:tc>
            </w:tr>
            <w:tr w:rsidR="006674F6" w14:paraId="4446E4F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FAE68F" w14:textId="6ECB865D" w:rsidR="006674F6" w:rsidRDefault="006674F6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6BB68C" w14:textId="10EE906E" w:rsidR="006674F6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674F6" w14:paraId="423464E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6318A0" w14:textId="6F0FAFCE" w:rsidR="006674F6" w:rsidRDefault="006674F6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B46FDE" w14:textId="47D87363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674F6" w14:paraId="7F1A6C1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615355" w14:textId="33B1D0A7" w:rsidR="006674F6" w:rsidRDefault="006674F6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C6E3B6" w14:textId="479E5AED" w:rsidR="006674F6" w:rsidRDefault="006674F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00:00:02</w:t>
                  </w:r>
                </w:p>
              </w:tc>
            </w:tr>
            <w:tr w:rsidR="006674F6" w14:paraId="0CFA504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76C3BF" w14:textId="79E77874" w:rsidR="006674F6" w:rsidRDefault="006674F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402C8F" w14:textId="4004FC37" w:rsidR="006674F6" w:rsidRDefault="006674F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REMY</w:t>
                  </w:r>
                </w:p>
              </w:tc>
            </w:tr>
          </w:tbl>
          <w:p w14:paraId="70CCC116" w14:textId="42D6B463" w:rsidR="002F5299" w:rsidRDefault="002F5299" w:rsidP="00690657">
            <w:pPr>
              <w:pStyle w:val="2"/>
              <w:rPr>
                <w:rFonts w:hint="eastAsia"/>
                <w:sz w:val="24"/>
                <w:szCs w:val="24"/>
                <w:lang w:eastAsia="zh-CN"/>
              </w:rPr>
            </w:pPr>
          </w:p>
          <w:p w14:paraId="323417F1" w14:textId="5B9CE122" w:rsidR="00A61A59" w:rsidRPr="00690657" w:rsidRDefault="006674F6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2F7E1760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387505F" w14:textId="3C21C1B4" w:rsidR="00A61A59" w:rsidRDefault="006674F6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922FB7E" w14:textId="016FC989" w:rsidR="00A61A59" w:rsidRDefault="006674F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E16E657" w14:textId="01F81AE1" w:rsidR="00A61A59" w:rsidRDefault="006674F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F8F8214" w14:textId="78D89AEC" w:rsidR="00A61A59" w:rsidRDefault="006674F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613A5EAB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3539D1D" w14:textId="5BA3F850" w:rsidR="00A61A59" w:rsidRPr="004D2956" w:rsidRDefault="006674F6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BF0FD8" w14:textId="2DBD7ADB" w:rsidR="00A61A59" w:rsidRPr="004D2956" w:rsidRDefault="006674F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CF8EB0" w14:textId="15565EF2" w:rsidR="00A61A59" w:rsidRPr="004D2956" w:rsidRDefault="006674F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2A1B8C7" w14:textId="66D97618" w:rsidR="00A61A59" w:rsidRPr="004D2956" w:rsidRDefault="006674F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40F6B751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74EB5B1" w14:textId="45BA6CEC" w:rsidR="00A61A59" w:rsidRDefault="006674F6" w:rsidP="000A7C6B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BF16EEE" wp14:editId="7EDFA5FA">
                        <wp:extent cx="6691630" cy="3957955"/>
                        <wp:effectExtent l="0" t="0" r="0" b="4445"/>
                        <wp:docPr id="314123520" name="图片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123520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95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9D0C89" w14:textId="51340BF5" w:rsidR="00A61A59" w:rsidRPr="004D2956" w:rsidRDefault="006674F6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1-Quality-Quality1</w:t>
                  </w:r>
                </w:p>
              </w:tc>
            </w:tr>
          </w:tbl>
          <w:p w14:paraId="6F821A48" w14:textId="785DAC31" w:rsidR="00A61A59" w:rsidRPr="00F077CB" w:rsidRDefault="00A61A5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7B8C21BC" w14:textId="77777777" w:rsidR="002C53F9" w:rsidRDefault="002C53F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3C98F6AE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9F71C76" w14:textId="7533EEA8" w:rsidR="002C53F9" w:rsidRDefault="006674F6" w:rsidP="000A7C6B">
            <w:pPr>
              <w:pStyle w:val="1"/>
            </w:pPr>
            <w:bookmarkStart w:id="16" w:name="_Toc227598424"/>
            <w:r>
              <w:t>Sensor Details</w:t>
            </w:r>
            <w:bookmarkEnd w:id="16"/>
          </w:p>
          <w:p w14:paraId="39CB0559" w14:textId="6AC7EB18" w:rsidR="002C53F9" w:rsidRPr="00F077CB" w:rsidRDefault="006674F6" w:rsidP="000A7C6B">
            <w:pPr>
              <w:rPr>
                <w:rFonts w:hint="eastAsia"/>
                <w:lang w:eastAsia="zh-CN"/>
              </w:rPr>
            </w:pPr>
            <w:r>
              <w:t>No Data</w:t>
            </w:r>
          </w:p>
        </w:tc>
      </w:tr>
    </w:tbl>
    <w:p w14:paraId="4F2B0B37" w14:textId="77777777" w:rsidR="00EC2432" w:rsidRDefault="00EC2432" w:rsidP="00940093">
      <w:pPr>
        <w:rPr>
          <w:rFonts w:hint="eastAsia"/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E95E2F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15A28BA" w14:textId="2B4C49C3" w:rsidR="00EC2432" w:rsidRDefault="006674F6" w:rsidP="000A7C6B">
            <w:pPr>
              <w:pStyle w:val="1"/>
            </w:pPr>
            <w:bookmarkStart w:id="17" w:name="_Toc243733152"/>
            <w:bookmarkStart w:id="18" w:name="_Toc245020120"/>
            <w:bookmarkStart w:id="19" w:name="_Toc245020152"/>
            <w:bookmarkStart w:id="20" w:name="_Toc227598425"/>
            <w:r>
              <w:lastRenderedPageBreak/>
              <w:t>Study Results</w:t>
            </w:r>
            <w:bookmarkEnd w:id="20"/>
          </w:p>
          <w:p w14:paraId="28546A5B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62"/>
              <w:gridCol w:w="3229"/>
              <w:gridCol w:w="2418"/>
              <w:gridCol w:w="2229"/>
            </w:tblGrid>
            <w:tr w:rsidR="006674F6" w14:paraId="424E27B2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1AB780D" w14:textId="6D868E26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A297498" w14:textId="7A07FCC9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6ADE63" w14:textId="1B51088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5E23669" w14:textId="0EABFD4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1DB448A6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55B16E" w14:textId="54756EC2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8493AA" w14:textId="486E7BF5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1(Value = 7.26854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BE2C6F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4621BE45" w14:textId="26BBA42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DE1F39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1.047e-02</w:t>
                  </w:r>
                </w:p>
                <w:p w14:paraId="178D2AEB" w14:textId="7060C511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33173</w:t>
                  </w:r>
                </w:p>
              </w:tc>
            </w:tr>
            <w:tr w:rsidR="006674F6" w14:paraId="182EDF11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53C287" w14:textId="35169AFD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F449D79" wp14:editId="20FC5CE5">
                        <wp:extent cx="6858000" cy="4056380"/>
                        <wp:effectExtent l="0" t="0" r="0" b="1270"/>
                        <wp:docPr id="215888521" name="图片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5888521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5A6DB1" w14:textId="53B195F3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</w:t>
                  </w:r>
                </w:p>
              </w:tc>
            </w:tr>
          </w:tbl>
          <w:p w14:paraId="21FA872A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62"/>
              <w:gridCol w:w="3229"/>
              <w:gridCol w:w="2418"/>
              <w:gridCol w:w="2229"/>
            </w:tblGrid>
            <w:tr w:rsidR="006674F6" w14:paraId="4AD9442E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BD7CD1" w14:textId="4BC83BAD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6A20C3" w14:textId="155A7099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77B395" w14:textId="5DD42D5D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E310D55" w14:textId="5457A556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18A1A2D6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196B6F" w14:textId="4E3E8B9E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3B492E" w14:textId="37861CA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2(Value = 48.9592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09DA4D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B734AF7" w14:textId="1708B82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5A258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7.343e-02</w:t>
                  </w:r>
                </w:p>
                <w:p w14:paraId="410FDD17" w14:textId="605E9C8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24629</w:t>
                  </w:r>
                </w:p>
              </w:tc>
            </w:tr>
            <w:tr w:rsidR="006674F6" w14:paraId="365B3A7B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F0994D" w14:textId="65EB063F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45B9BA5" wp14:editId="719CBE80">
                        <wp:extent cx="6858000" cy="4056380"/>
                        <wp:effectExtent l="0" t="0" r="0" b="1270"/>
                        <wp:docPr id="1763399500" name="图片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3399500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35E33C" w14:textId="6740BA62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1-Amplitude-Amplitude2</w:t>
                  </w:r>
                </w:p>
              </w:tc>
            </w:tr>
          </w:tbl>
          <w:p w14:paraId="2EC9CC31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295C8439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AFA661" w14:textId="3132EF31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8EBE0A" w14:textId="79A861FC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1D6790" w14:textId="385DC31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E1AE8AA" w14:textId="46DC3116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08B8D2D8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49369A" w14:textId="16922076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Amplitude3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C09F1D" w14:textId="7105276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3(Value = 889.754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985BCD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4A50E53" w14:textId="3C0691F4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28A899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1.362e+00</w:t>
                  </w:r>
                </w:p>
                <w:p w14:paraId="2B236A7C" w14:textId="4FD8BA71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26385</w:t>
                  </w:r>
                </w:p>
              </w:tc>
            </w:tr>
            <w:tr w:rsidR="006674F6" w14:paraId="028AA6BA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7D59FF" w14:textId="3201EFF0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F5E8A8E" wp14:editId="1F58FFF5">
                        <wp:extent cx="6858000" cy="4056380"/>
                        <wp:effectExtent l="0" t="0" r="0" b="1270"/>
                        <wp:docPr id="1430451684" name="图片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51684" name="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F267F3" w14:textId="656A8869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1-Amplitude-Amplitude3</w:t>
                  </w:r>
                </w:p>
              </w:tc>
            </w:tr>
          </w:tbl>
          <w:p w14:paraId="67335D44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4F9AF2AA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52A07F" w14:textId="7703A190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E406D8" w14:textId="551D00C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E77D16" w14:textId="000C8E3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DB68F0F" w14:textId="434A42C1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589B4B82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5C30CA" w14:textId="10A41C56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Amplitude4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C85E5F" w14:textId="5DDED74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4(Value = 1,065.94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FBE3E0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36D923B3" w14:textId="7F61F88A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FBFB2D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1.896e+00</w:t>
                  </w:r>
                </w:p>
                <w:p w14:paraId="433B64EA" w14:textId="42DFB26F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1138</w:t>
                  </w:r>
                </w:p>
              </w:tc>
            </w:tr>
            <w:tr w:rsidR="006674F6" w14:paraId="008AF01C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ACA6A6" w14:textId="5326D75F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42133AD" wp14:editId="0002E39E">
                        <wp:extent cx="6858000" cy="4056380"/>
                        <wp:effectExtent l="0" t="0" r="0" b="1270"/>
                        <wp:docPr id="1208283499" name="图片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8283499" name=""/>
                                <pic:cNvPicPr/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8201C6" w14:textId="5E74FE90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1-Amplitude-Amplitude4</w:t>
                  </w:r>
                </w:p>
              </w:tc>
            </w:tr>
          </w:tbl>
          <w:p w14:paraId="3694DDAD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297F3558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59F75C" w14:textId="22C3E648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733EA4" w14:textId="76ADCDF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A36F896" w14:textId="43D734D8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9EB78A0" w14:textId="225172F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4949C5E1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2E32AF" w14:textId="6C0EF35F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Amplitude5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5B2283" w14:textId="2AEE0E43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5(Value = 1,085.06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FFBA4B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5E47EB9B" w14:textId="1B9A873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B01D6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1.817e+00</w:t>
                  </w:r>
                </w:p>
                <w:p w14:paraId="0826885B" w14:textId="6D63F0DF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1135</w:t>
                  </w:r>
                </w:p>
              </w:tc>
            </w:tr>
            <w:tr w:rsidR="006674F6" w14:paraId="1B9AB026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3912C5" w14:textId="612644B5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426C26D" wp14:editId="156A1086">
                        <wp:extent cx="6858000" cy="4056380"/>
                        <wp:effectExtent l="0" t="0" r="0" b="1270"/>
                        <wp:docPr id="1395109676" name="图片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5109676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91D4B9" w14:textId="65B2FACF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1-Amplitude-Amplitude5</w:t>
                  </w:r>
                </w:p>
              </w:tc>
            </w:tr>
          </w:tbl>
          <w:p w14:paraId="033F8AF7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62"/>
              <w:gridCol w:w="3229"/>
              <w:gridCol w:w="2418"/>
              <w:gridCol w:w="2229"/>
            </w:tblGrid>
            <w:tr w:rsidR="006674F6" w14:paraId="354EEB52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6DC8F2" w14:textId="00D16B8E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C2DB8E" w14:textId="1973EE3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6DC926" w14:textId="1ED4A4A7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7CAACAA" w14:textId="22F24A82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35320C8D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A6827B" w14:textId="450609FE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Amplitude6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E86C6C" w14:textId="679489E1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6(Value = 1,099.75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D6FE36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C942680" w14:textId="06E3420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67E579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1.504e-01</w:t>
                  </w:r>
                </w:p>
                <w:p w14:paraId="0A95F058" w14:textId="72DB473E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12928</w:t>
                  </w:r>
                </w:p>
              </w:tc>
            </w:tr>
            <w:tr w:rsidR="006674F6" w14:paraId="2EE1DA2C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1859FC" w14:textId="57D5F308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5D95864" wp14:editId="71C7AF82">
                        <wp:extent cx="6858000" cy="4056380"/>
                        <wp:effectExtent l="0" t="0" r="0" b="1270"/>
                        <wp:docPr id="1784913210" name="图片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913210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40ED71" w14:textId="1758EF7A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1-Amplitude-Amplitude6</w:t>
                  </w:r>
                </w:p>
              </w:tc>
            </w:tr>
          </w:tbl>
          <w:p w14:paraId="5FD192AB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0EF32F00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728FD2" w14:textId="5F483F02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042E20" w14:textId="0E1C7F8F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6A5C5E" w14:textId="6A2F315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F663459" w14:textId="39C3FB2B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5EC0599D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5EBF6F" w14:textId="1C94A802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Amplitude7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E2D427" w14:textId="6A44CE3E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7(Value = 3,254.49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674422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43F192F1" w14:textId="6EAD81D9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39B016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2.704e+00</w:t>
                  </w:r>
                </w:p>
                <w:p w14:paraId="259EF8ED" w14:textId="302517A1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27638</w:t>
                  </w:r>
                </w:p>
              </w:tc>
            </w:tr>
            <w:tr w:rsidR="006674F6" w14:paraId="22349CA5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3ABABF" w14:textId="09AB95A1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6980573" wp14:editId="2A8BC288">
                        <wp:extent cx="6858000" cy="4056380"/>
                        <wp:effectExtent l="0" t="0" r="0" b="1270"/>
                        <wp:docPr id="1645845551" name="图片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5845551" name="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1AFBA4" w14:textId="35DAC659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1-Amplitude-Amplitude7</w:t>
                  </w:r>
                </w:p>
              </w:tc>
            </w:tr>
          </w:tbl>
          <w:p w14:paraId="07BBA228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36FE3B08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61AA259" w14:textId="5D00B749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D30ED2" w14:textId="1245B680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EC43A4" w14:textId="4B91A821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7EBAAA4" w14:textId="4C49B0C1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2D24F190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2B797F" w14:textId="4AD15304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Amplitude8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E0E3F0" w14:textId="2648E2EB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8(Value = 3,661.3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13A08A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1695501F" w14:textId="4F0282BB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8856B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1.656e+00</w:t>
                  </w:r>
                </w:p>
                <w:p w14:paraId="792F783F" w14:textId="287281AB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27669</w:t>
                  </w:r>
                </w:p>
              </w:tc>
            </w:tr>
            <w:tr w:rsidR="006674F6" w14:paraId="1BA16B46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53F1B5" w14:textId="4E5B6540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34835DF" wp14:editId="402D7DE4">
                        <wp:extent cx="6858000" cy="4056380"/>
                        <wp:effectExtent l="0" t="0" r="0" b="1270"/>
                        <wp:docPr id="1143613653" name="图片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3613653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6CA923" w14:textId="30ED1524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1-Amplitude-Amplitude8</w:t>
                  </w:r>
                </w:p>
              </w:tc>
            </w:tr>
          </w:tbl>
          <w:p w14:paraId="1E46998F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1"/>
              <w:gridCol w:w="3179"/>
              <w:gridCol w:w="2380"/>
              <w:gridCol w:w="2358"/>
            </w:tblGrid>
            <w:tr w:rsidR="006674F6" w14:paraId="24ACDB89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E678E6" w14:textId="4143E7B8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B90EC9" w14:textId="319727CD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678F8FB" w14:textId="0DE9E797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9F4855C" w14:textId="29118324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09930BE9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6EEAB1" w14:textId="0D2B44B0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Amplitude9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2E4C90" w14:textId="49F9776B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9(Value = 4,026.22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FB3C6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33BF5FE" w14:textId="0B482F8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A3A84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1.067e+00</w:t>
                  </w:r>
                </w:p>
                <w:p w14:paraId="0E590EA2" w14:textId="557BB61C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1155</w:t>
                  </w:r>
                </w:p>
              </w:tc>
            </w:tr>
            <w:tr w:rsidR="006674F6" w14:paraId="0D73B148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3C9FD1" w14:textId="14621AF5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2B0E5B3" wp14:editId="0F954695">
                        <wp:extent cx="6858000" cy="4056380"/>
                        <wp:effectExtent l="0" t="0" r="0" b="1270"/>
                        <wp:docPr id="1949112441" name="图片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9112441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CBFB47" w14:textId="53651D04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1-Amplitude-Amplitude9</w:t>
                  </w:r>
                </w:p>
              </w:tc>
            </w:tr>
          </w:tbl>
          <w:p w14:paraId="19270A0C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4D8AB1B1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97DB11" w14:textId="33A5863A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BBEDF8" w14:textId="5E3DE182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A53847" w14:textId="4ECE6B78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16CFF4C" w14:textId="22FA1842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64450CDF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CCFBE26" w14:textId="4FFCD95D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Amplitude10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8BE9DDC" w14:textId="4D68BDB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10(Value = 4,141.98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4F5C960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33BAC389" w14:textId="443B43D0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0DA41DB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2.295e+00</w:t>
                  </w:r>
                </w:p>
                <w:p w14:paraId="1EEC249B" w14:textId="201D246F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1135</w:t>
                  </w:r>
                </w:p>
              </w:tc>
            </w:tr>
            <w:tr w:rsidR="006674F6" w14:paraId="01B4AA8A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0BBA8D" w14:textId="1C4AF444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289A2DB" wp14:editId="3044F5EA">
                        <wp:extent cx="6858000" cy="4056380"/>
                        <wp:effectExtent l="0" t="0" r="0" b="1270"/>
                        <wp:docPr id="739624931" name="图片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9624931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009083" w14:textId="2F2C19FA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1-Amplitude-Amplitude10</w:t>
                  </w:r>
                </w:p>
              </w:tc>
            </w:tr>
          </w:tbl>
          <w:p w14:paraId="7806574A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6870D82E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AE9C2B1" w14:textId="2F4005A9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DEF57C" w14:textId="37D3F549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87C998C" w14:textId="13A900E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F1B614E" w14:textId="2BC01792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604CB96D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225DA9" w14:textId="6D72613E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D700D63" w14:textId="7DFCB205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11(Value = 4,271.61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4F9A7B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2EBE6582" w14:textId="58A41A87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7351B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1.661e+00</w:t>
                  </w:r>
                </w:p>
                <w:p w14:paraId="5948FE32" w14:textId="35130597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13688</w:t>
                  </w:r>
                </w:p>
              </w:tc>
            </w:tr>
            <w:tr w:rsidR="006674F6" w14:paraId="110AC3E9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726EB3" w14:textId="33CF34BB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F26BE01" wp14:editId="251E05F0">
                        <wp:extent cx="6858000" cy="4056380"/>
                        <wp:effectExtent l="0" t="0" r="0" b="1270"/>
                        <wp:docPr id="1080364104" name="图片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0364104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0DBCA5" w14:textId="3E4D3AB0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1-Amplitude-Amplitude11</w:t>
                  </w:r>
                </w:p>
              </w:tc>
            </w:tr>
          </w:tbl>
          <w:p w14:paraId="794AE63D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01B07830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7F388E" w14:textId="007FD585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A97588" w14:textId="7C7CC39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0EA2FE" w14:textId="7D4A3AB7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88FDA24" w14:textId="69F7FCE7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188B68ED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FF8C7F" w14:textId="59115EC1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BDD3C9" w14:textId="0E9F2D1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12(Value = 5,656.66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838E52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0C7282DD" w14:textId="18F7CD69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B5C35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2.007e+00</w:t>
                  </w:r>
                </w:p>
                <w:p w14:paraId="20131EA5" w14:textId="2412CB80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13324</w:t>
                  </w:r>
                </w:p>
              </w:tc>
            </w:tr>
            <w:tr w:rsidR="006674F6" w14:paraId="21D05EE3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44FC6D" w14:textId="628BD934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A1895AE" wp14:editId="1C83BA01">
                        <wp:extent cx="6858000" cy="4056380"/>
                        <wp:effectExtent l="0" t="0" r="0" b="1270"/>
                        <wp:docPr id="1073633838" name="图片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633838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94C181" w14:textId="4281D51F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1-Amplitude-Amplitude12</w:t>
                  </w:r>
                </w:p>
              </w:tc>
            </w:tr>
          </w:tbl>
          <w:p w14:paraId="5E7B0994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2B7A9EE4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11CDFA" w14:textId="0482EDA0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17C1DD" w14:textId="6E1268D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753783" w14:textId="32CE0B6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1DFA2EF" w14:textId="059676D0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6F34CEE1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A2E523E" w14:textId="006A0E06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Amplitude13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E15DDF3" w14:textId="042B5FEF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13(Value = 5,660.2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6B2F46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27F0B3C8" w14:textId="57015AC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645CFA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2.011e+00</w:t>
                  </w:r>
                </w:p>
                <w:p w14:paraId="582DC6E9" w14:textId="414FAEA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4212</w:t>
                  </w:r>
                </w:p>
              </w:tc>
            </w:tr>
            <w:tr w:rsidR="006674F6" w14:paraId="7BD734BD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F17FB4" w14:textId="6AAC5CFB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17801BE" wp14:editId="10E4FDE3">
                        <wp:extent cx="6858000" cy="4056380"/>
                        <wp:effectExtent l="0" t="0" r="0" b="1270"/>
                        <wp:docPr id="1931363256" name="图片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1363256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BD00DE" w14:textId="0256D32A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1-Amplitude-Amplitude13</w:t>
                  </w:r>
                </w:p>
              </w:tc>
            </w:tr>
          </w:tbl>
          <w:p w14:paraId="6FFCA514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71D772B2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E06FE6" w14:textId="1DDBA450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317869" w14:textId="148D1F1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E53446" w14:textId="705182BC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B13635B" w14:textId="704591D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15BE04E1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158124B" w14:textId="0605F765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Amplitude14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C2BC5C" w14:textId="01E6C5D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14(Value = 8,071.02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7E75BAF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7BC0EBA9" w14:textId="11B5358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FB9B60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2.472e+00</w:t>
                  </w:r>
                </w:p>
                <w:p w14:paraId="331DB538" w14:textId="0284945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13687</w:t>
                  </w:r>
                </w:p>
              </w:tc>
            </w:tr>
            <w:tr w:rsidR="006674F6" w14:paraId="34A4BEEE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CDF5EB" w14:textId="27080C7F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AD437D4" wp14:editId="5945818A">
                        <wp:extent cx="6858000" cy="4056380"/>
                        <wp:effectExtent l="0" t="0" r="0" b="1270"/>
                        <wp:docPr id="511594426" name="图片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1594426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600B78" w14:textId="1B24A8FF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1-Amplitude-Amplitude14</w:t>
                  </w:r>
                </w:p>
              </w:tc>
            </w:tr>
          </w:tbl>
          <w:p w14:paraId="03319FA0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04117D98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56BA6F" w14:textId="45F9133B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3B0099" w14:textId="288281E0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92EA56" w14:textId="4115EADE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B34CFB8" w14:textId="2E938C61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5D226396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0BE917" w14:textId="78D2C078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Amplitude15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9F9EC07" w14:textId="453A839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15(Value = 8,574.94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FA4A10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23E085C3" w14:textId="58F82F10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8DE43F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2.418e+00</w:t>
                  </w:r>
                </w:p>
                <w:p w14:paraId="77784CAC" w14:textId="71E1307E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13697</w:t>
                  </w:r>
                </w:p>
              </w:tc>
            </w:tr>
            <w:tr w:rsidR="006674F6" w14:paraId="31DCD55D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534A23" w14:textId="3D4FC285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7E64800" wp14:editId="05F0084A">
                        <wp:extent cx="6858000" cy="4056380"/>
                        <wp:effectExtent l="0" t="0" r="0" b="1270"/>
                        <wp:docPr id="59301518" name="图片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301518" name="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4FCF9F" w14:textId="52B75DFB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1-Amplitude-Amplitude15</w:t>
                  </w:r>
                </w:p>
              </w:tc>
            </w:tr>
          </w:tbl>
          <w:p w14:paraId="64F59467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65EE4174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742CEE" w14:textId="2F23D28D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EC6747" w14:textId="226F0408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42C6D6" w14:textId="7F6959B8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1D2FADA" w14:textId="371AF9E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4327C687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051EB31" w14:textId="716CBAE0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Amplitude16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B8676D" w14:textId="7DDF1AF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16(Value = 9,546.42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F7BE73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7A64BC61" w14:textId="5952094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8C7402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1.616e+00</w:t>
                  </w:r>
                </w:p>
                <w:p w14:paraId="059BC02A" w14:textId="504B4F49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27669</w:t>
                  </w:r>
                </w:p>
              </w:tc>
            </w:tr>
            <w:tr w:rsidR="006674F6" w14:paraId="0EEB6A5D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F7F684" w14:textId="4B31B535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D018653" wp14:editId="6E948EE0">
                        <wp:extent cx="6858000" cy="4056380"/>
                        <wp:effectExtent l="0" t="0" r="0" b="1270"/>
                        <wp:docPr id="503675089" name="图片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3675089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EB91F1D" w14:textId="56076AC5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1-Amplitude-Amplitude16</w:t>
                  </w:r>
                </w:p>
              </w:tc>
            </w:tr>
          </w:tbl>
          <w:p w14:paraId="05B68C31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2BA9FF1F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5DD8C7" w14:textId="60E56AF9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520C27" w14:textId="7CB27A72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A92769" w14:textId="1B2DCF23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559A8B6" w14:textId="33B18196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7B0C6ECF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AD1A29" w14:textId="166A0268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Amplitude17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2D15ED4" w14:textId="05D3FF84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17(Value = 11,763.6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A4D8B41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052FACE2" w14:textId="5BE3F7A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9438887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1.703e+00</w:t>
                  </w:r>
                </w:p>
                <w:p w14:paraId="1108009E" w14:textId="2ED98ABF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13324</w:t>
                  </w:r>
                </w:p>
              </w:tc>
            </w:tr>
            <w:tr w:rsidR="006674F6" w14:paraId="272C65B1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03EAFE" w14:textId="12693187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89DD48B" wp14:editId="5085E686">
                        <wp:extent cx="6858000" cy="4056380"/>
                        <wp:effectExtent l="0" t="0" r="0" b="1270"/>
                        <wp:docPr id="1707552142" name="图片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7552142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5AEC69" w14:textId="08C21BD4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1-Amplitude-Amplitude17</w:t>
                  </w:r>
                </w:p>
              </w:tc>
            </w:tr>
          </w:tbl>
          <w:p w14:paraId="028CC753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495D8539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4F34B1" w14:textId="64E6BB8B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A516A9" w14:textId="0D4A9371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631940" w14:textId="07ABF5B4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3CC8D82" w14:textId="1E812BBF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7EB82B3E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CCC31C" w14:textId="00A33BAB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Amplitude18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165D621" w14:textId="2F9BBEF2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18(Value = 11,805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E63696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3AD45202" w14:textId="6FC90FED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13DFF39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1.717e+00</w:t>
                  </w:r>
                </w:p>
                <w:p w14:paraId="7E5ADC08" w14:textId="527511BC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12933</w:t>
                  </w:r>
                </w:p>
              </w:tc>
            </w:tr>
            <w:tr w:rsidR="006674F6" w14:paraId="20BBC1D5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5FF1F7" w14:textId="694A5CFC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4DE161F" wp14:editId="5C0FD240">
                        <wp:extent cx="6858000" cy="4056380"/>
                        <wp:effectExtent l="0" t="0" r="0" b="1270"/>
                        <wp:docPr id="306027981" name="图片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6027981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D28817" w14:textId="6D58FD2B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1-Amplitude-Amplitude18</w:t>
                  </w:r>
                </w:p>
              </w:tc>
            </w:tr>
          </w:tbl>
          <w:p w14:paraId="3182C0FB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04DE1191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78E581" w14:textId="23B5CD78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60950B8" w14:textId="3B0C0C45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6A67EE" w14:textId="15EB760A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321DB12" w14:textId="208CD390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2BB04D10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6549ADA" w14:textId="01E8DCE5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Amplitude19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C5795C" w14:textId="018CDEE6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19(Value = 12,273.1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8AF5536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0CD81EE" w14:textId="2964F3CD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7A72A1E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2.324e+00</w:t>
                  </w:r>
                </w:p>
                <w:p w14:paraId="46FE7A8D" w14:textId="0307926D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1136</w:t>
                  </w:r>
                </w:p>
              </w:tc>
            </w:tr>
            <w:tr w:rsidR="006674F6" w14:paraId="31033CEA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89307C" w14:textId="4DE739C9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AA0C456" wp14:editId="31722602">
                        <wp:extent cx="6858000" cy="4056380"/>
                        <wp:effectExtent l="0" t="0" r="0" b="1270"/>
                        <wp:docPr id="824633263" name="图片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4633263" name=""/>
                                <pic:cNvPicPr/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15DE70" w14:textId="5266D0F0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1-Amplitude-Amplitude19</w:t>
                  </w:r>
                </w:p>
              </w:tc>
            </w:tr>
          </w:tbl>
          <w:p w14:paraId="6E9B3A3B" w14:textId="77777777" w:rsidR="006674F6" w:rsidRDefault="006674F6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3157"/>
              <w:gridCol w:w="2365"/>
              <w:gridCol w:w="2343"/>
            </w:tblGrid>
            <w:tr w:rsidR="006674F6" w14:paraId="5D9CAB7D" w14:textId="77777777" w:rsidTr="000966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0D691B" w14:textId="056F6E58" w:rsidR="006674F6" w:rsidRDefault="006674F6" w:rsidP="006674F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86229F" w14:textId="6335FB40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EB2AAA" w14:textId="50B909F6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CD0B42B" w14:textId="0FD3FF18" w:rsidR="006674F6" w:rsidRDefault="006674F6" w:rsidP="006674F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674F6" w14:paraId="534D3334" w14:textId="77777777" w:rsidTr="0009660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E6BBA64" w14:textId="0F62674B" w:rsidR="006674F6" w:rsidRPr="004D2956" w:rsidRDefault="006674F6" w:rsidP="006674F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Amplitude20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5DA8251" w14:textId="1466B2C5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AMPRES: Resultant Amplitude Plot for Mode Shape: 20(Value = 13,738.2 Hz)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A5E50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0AC63E29" w14:textId="23501B21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BAFEAA8" w14:textId="77777777" w:rsidR="006674F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2.463e+00</w:t>
                  </w:r>
                </w:p>
                <w:p w14:paraId="724B7179" w14:textId="46C9E428" w:rsidR="006674F6" w:rsidRPr="004D2956" w:rsidRDefault="006674F6" w:rsidP="00667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387</w:t>
                  </w:r>
                </w:p>
              </w:tc>
            </w:tr>
            <w:tr w:rsidR="006674F6" w14:paraId="2EB1843E" w14:textId="77777777" w:rsidTr="0009660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B242A8" w14:textId="02C91C9B" w:rsidR="006674F6" w:rsidRDefault="006674F6" w:rsidP="006674F6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85B0B18" wp14:editId="1946BCCD">
                        <wp:extent cx="6858000" cy="4056380"/>
                        <wp:effectExtent l="0" t="0" r="0" b="1270"/>
                        <wp:docPr id="1984129685" name="图片 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4129685" name=""/>
                                <pic:cNvPicPr/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5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B40F07" w14:textId="40B8DC40" w:rsidR="006674F6" w:rsidRPr="004D2956" w:rsidRDefault="006674F6" w:rsidP="006674F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Motor and motor bracket-Frequency 1-Amplitude-Amplitude20</w:t>
                  </w:r>
                </w:p>
              </w:tc>
            </w:tr>
          </w:tbl>
          <w:p w14:paraId="390B0CD1" w14:textId="77777777" w:rsidR="006674F6" w:rsidRPr="000B04D4" w:rsidRDefault="006674F6" w:rsidP="000A7C6B">
            <w:pPr>
              <w:rPr>
                <w:rFonts w:hint="eastAsia"/>
                <w:lang w:eastAsia="zh-CN"/>
              </w:rPr>
            </w:pPr>
          </w:p>
          <w:bookmarkEnd w:id="17"/>
          <w:bookmarkEnd w:id="18"/>
          <w:bookmarkEnd w:id="19"/>
          <w:p w14:paraId="49810019" w14:textId="7CBE0438" w:rsidR="00EC2432" w:rsidRDefault="006674F6" w:rsidP="000A7C6B">
            <w:pPr>
              <w:rPr>
                <w:rStyle w:val="a3"/>
              </w:rPr>
            </w:pPr>
            <w:r>
              <w:rPr>
                <w:rStyle w:val="a3"/>
              </w:rPr>
              <w:t>Mode List</w:t>
            </w:r>
          </w:p>
          <w:tbl>
            <w:tblPr>
              <w:tblStyle w:val="-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28"/>
              <w:gridCol w:w="2638"/>
              <w:gridCol w:w="2612"/>
              <w:gridCol w:w="2660"/>
            </w:tblGrid>
            <w:tr w:rsidR="009D29C5" w14:paraId="3FF77054" w14:textId="77777777" w:rsidTr="006674F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4ED8D28" w14:textId="55E41905" w:rsidR="009D29C5" w:rsidRPr="004E282D" w:rsidRDefault="006674F6" w:rsidP="009D29C5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Frequency Number</w:t>
                  </w:r>
                </w:p>
              </w:tc>
              <w:tc>
                <w:tcPr>
                  <w:tcW w:w="2638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84D1BB6" w14:textId="73CEB861" w:rsidR="009D29C5" w:rsidRPr="004E282D" w:rsidRDefault="006674F6" w:rsidP="009D29C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Rad/sec</w:t>
                  </w:r>
                </w:p>
              </w:tc>
              <w:tc>
                <w:tcPr>
                  <w:tcW w:w="2612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12CE96A" w14:textId="5A848149" w:rsidR="009D29C5" w:rsidRPr="004E282D" w:rsidRDefault="006674F6" w:rsidP="009D29C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Hertz</w:t>
                  </w:r>
                </w:p>
              </w:tc>
              <w:tc>
                <w:tcPr>
                  <w:tcW w:w="2660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303483F" w14:textId="220C430C" w:rsidR="009D29C5" w:rsidRPr="004E282D" w:rsidRDefault="006674F6" w:rsidP="009D29C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Seconds</w:t>
                  </w:r>
                </w:p>
              </w:tc>
            </w:tr>
            <w:tr w:rsidR="009D29C5" w14:paraId="75556631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29D1F62" w14:textId="616D4758" w:rsidR="009D29C5" w:rsidRPr="00AD5FBA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0C9B66A" w14:textId="7A8748D2" w:rsidR="009D29C5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45.67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567C2BF" w14:textId="5D1B5A1D" w:rsidR="009D29C5" w:rsidRPr="006208CB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7.2685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8A6E2BE" w14:textId="7050216E" w:rsidR="009D29C5" w:rsidRPr="002B70DE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0.13758</w:t>
                  </w:r>
                </w:p>
              </w:tc>
            </w:tr>
            <w:tr w:rsidR="006674F6" w14:paraId="03999FA5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4B5C5C4" w14:textId="378E22DC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2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C70AA32" w14:textId="62DC18F1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307.62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93E30A2" w14:textId="30B5CDF6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48.959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1DC82FC" w14:textId="49AB2C3C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0.020425</w:t>
                  </w:r>
                </w:p>
              </w:tc>
            </w:tr>
            <w:tr w:rsidR="006674F6" w14:paraId="65DA015B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418A809" w14:textId="7772F23F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3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0F3053C" w14:textId="0FC45433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5,590.5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61CAFD4" w14:textId="79DEDEFF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889.75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5923A78" w14:textId="761DDEDC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0.0011239</w:t>
                  </w:r>
                </w:p>
              </w:tc>
            </w:tr>
            <w:tr w:rsidR="006674F6" w14:paraId="525C9B2A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7EEC35A" w14:textId="45B982DC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4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DC93ACD" w14:textId="78DDFB46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6,697.5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BE17B8D" w14:textId="76FDA5F6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1,065.9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44DA917" w14:textId="7BD4C02E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0.00093813</w:t>
                  </w:r>
                </w:p>
              </w:tc>
            </w:tr>
            <w:tr w:rsidR="006674F6" w14:paraId="4D1A091C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F8F2371" w14:textId="7ADC5C52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5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14FA4E8" w14:textId="72CEBE3B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6,817.7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7761FB0" w14:textId="0064D4CC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1,085.1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9AA80BF" w14:textId="37445739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0.0009216</w:t>
                  </w:r>
                </w:p>
              </w:tc>
            </w:tr>
            <w:tr w:rsidR="006674F6" w14:paraId="401E62C1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981F4C7" w14:textId="68BF5B88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6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9983ADA" w14:textId="10274CF2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6,910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0169EC0" w14:textId="4EBF9FE7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1,099.8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ED5189F" w14:textId="28663F68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0.00090929</w:t>
                  </w:r>
                </w:p>
              </w:tc>
            </w:tr>
            <w:tr w:rsidR="006674F6" w14:paraId="111DA380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00D70B3" w14:textId="39160DD0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7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EA93EF9" w14:textId="1E1CB3C4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20,449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DE195EC" w14:textId="4E291974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3,254.5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2416071" w14:textId="19C25A46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0.00030727</w:t>
                  </w:r>
                </w:p>
              </w:tc>
            </w:tr>
            <w:tr w:rsidR="006674F6" w14:paraId="1A94F243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0DBA9C6" w14:textId="5F1EBF7E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8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60CF3E9" w14:textId="39A525BB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23,005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9F60975" w14:textId="0FA5526D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3,661.3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ED5C935" w14:textId="5457CAC1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0.00027313</w:t>
                  </w:r>
                </w:p>
              </w:tc>
            </w:tr>
            <w:tr w:rsidR="006674F6" w14:paraId="597D472A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7422ED9" w14:textId="361FEEF9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9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10C2DD9" w14:textId="021FA2B3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25,297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B47B0B3" w14:textId="12B15125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4,026.2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852BF2F" w14:textId="3782C10D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0.00024837</w:t>
                  </w:r>
                </w:p>
              </w:tc>
            </w:tr>
            <w:tr w:rsidR="006674F6" w14:paraId="196C7434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FD7AB75" w14:textId="70B2C14F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10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FD9AA08" w14:textId="14AEEC69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26,025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C5CB892" w14:textId="15B0439A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4,142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C216D57" w14:textId="261E1B0D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0.00024143</w:t>
                  </w:r>
                </w:p>
              </w:tc>
            </w:tr>
            <w:tr w:rsidR="006674F6" w14:paraId="534AA0EC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5068C12" w14:textId="710C6402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11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73863BC" w14:textId="03659E9C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26,839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956EAEE" w14:textId="6C828024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4,271.6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67F78D0" w14:textId="657ACB21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0.0002341</w:t>
                  </w:r>
                </w:p>
              </w:tc>
            </w:tr>
            <w:tr w:rsidR="006674F6" w14:paraId="5CBB62B6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94B910E" w14:textId="1BC6C68C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12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3087C43" w14:textId="33BBA7F3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35,542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793D654" w14:textId="4126ECDE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5,656.7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D923300" w14:textId="0D59E774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0.00017678</w:t>
                  </w:r>
                </w:p>
              </w:tc>
            </w:tr>
            <w:tr w:rsidR="006674F6" w14:paraId="61ACBA28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1103D8A" w14:textId="3A6E8C8A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13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715C940" w14:textId="3E125536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35,564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9D6683B" w14:textId="605BD29B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5,660.2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16959F4" w14:textId="3DAB63EB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0.00017667</w:t>
                  </w:r>
                </w:p>
              </w:tc>
            </w:tr>
            <w:tr w:rsidR="006674F6" w14:paraId="3080210E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54BD9A3" w14:textId="3E80D9E5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lastRenderedPageBreak/>
                    <w:t>14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9E8F026" w14:textId="70340ECA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50,712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851A28C" w14:textId="18284B1B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8,071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ED585F1" w14:textId="5CD5F7B0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0.0001239</w:t>
                  </w:r>
                </w:p>
              </w:tc>
            </w:tr>
            <w:tr w:rsidR="006674F6" w14:paraId="615C88EB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1ACFAD1" w14:textId="35FD777D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15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41F1FCA" w14:textId="57DDC143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53,878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913362B" w14:textId="714C12C9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8,574.9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111C26C" w14:textId="0E7994FF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0.00011662</w:t>
                  </w:r>
                </w:p>
              </w:tc>
            </w:tr>
            <w:tr w:rsidR="006674F6" w14:paraId="23BE0AF2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4C7C167" w14:textId="4CB6BB08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16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E537804" w14:textId="193208EF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59,982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3300500" w14:textId="2F8D894C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9,546.4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43C98C9" w14:textId="63D90598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0.00010475</w:t>
                  </w:r>
                </w:p>
              </w:tc>
            </w:tr>
            <w:tr w:rsidR="006674F6" w14:paraId="36C95ADF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900A78A" w14:textId="65AFEF22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17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9283BF6" w14:textId="2975C830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73,913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7913C9B" w14:textId="268DB54D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11,764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9CF0A43" w14:textId="257118FA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8.5008e-05</w:t>
                  </w:r>
                </w:p>
              </w:tc>
            </w:tr>
            <w:tr w:rsidR="006674F6" w14:paraId="7E955B46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2ACE83E" w14:textId="42DB921A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18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E56585C" w14:textId="7C80CB14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74,173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1887FFD" w14:textId="73FBC416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11,805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CA2DA16" w14:textId="1C9E69B8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8.471e-05</w:t>
                  </w:r>
                </w:p>
              </w:tc>
            </w:tr>
            <w:tr w:rsidR="006674F6" w14:paraId="200FE444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503CABB" w14:textId="1CB4D3FB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19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D8541B3" w14:textId="6034FE67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77,114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C363ABB" w14:textId="6C10946D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12,273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777F573" w14:textId="531AFFB9" w:rsidR="006674F6" w:rsidRDefault="006674F6" w:rsidP="009D29C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8.1479e-05</w:t>
                  </w:r>
                </w:p>
              </w:tc>
            </w:tr>
            <w:tr w:rsidR="006674F6" w14:paraId="1CD79047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8" w:type="dxa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665C27A9" w14:textId="14C6B236" w:rsidR="006674F6" w:rsidRDefault="006674F6" w:rsidP="009D29C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20</w:t>
                  </w:r>
                </w:p>
              </w:tc>
              <w:tc>
                <w:tcPr>
                  <w:tcW w:w="2638" w:type="dxa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786A742E" w14:textId="25AF80DC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86,319</w:t>
                  </w:r>
                </w:p>
              </w:tc>
              <w:tc>
                <w:tcPr>
                  <w:tcW w:w="2612" w:type="dxa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26F7F73B" w14:textId="58EF3716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13,738</w:t>
                  </w:r>
                </w:p>
              </w:tc>
              <w:tc>
                <w:tcPr>
                  <w:tcW w:w="2660" w:type="dxa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11D46947" w14:textId="6C21258D" w:rsidR="006674F6" w:rsidRDefault="006674F6" w:rsidP="009D29C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7.279e-05</w:t>
                  </w:r>
                </w:p>
              </w:tc>
            </w:tr>
          </w:tbl>
          <w:p w14:paraId="683E5777" w14:textId="77777777" w:rsidR="00EC2432" w:rsidRDefault="00EC2432" w:rsidP="000A7C6B">
            <w:pPr>
              <w:rPr>
                <w:b/>
                <w:bCs/>
              </w:rPr>
            </w:pPr>
          </w:p>
          <w:p w14:paraId="3AAE5F33" w14:textId="7C53A44C" w:rsidR="00A8563F" w:rsidRDefault="006674F6" w:rsidP="00A8563F">
            <w:pPr>
              <w:rPr>
                <w:rStyle w:val="a3"/>
              </w:rPr>
            </w:pPr>
            <w:r>
              <w:rPr>
                <w:rStyle w:val="a3"/>
              </w:rPr>
              <w:t>Mass Participation (Normalized)</w:t>
            </w:r>
          </w:p>
          <w:tbl>
            <w:tblPr>
              <w:tblStyle w:val="-3"/>
              <w:tblW w:w="5000" w:type="pct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02"/>
              <w:gridCol w:w="2118"/>
              <w:gridCol w:w="2101"/>
              <w:gridCol w:w="2101"/>
              <w:gridCol w:w="2116"/>
            </w:tblGrid>
            <w:tr w:rsidR="00A8563F" w14:paraId="6B3C8F8F" w14:textId="77777777" w:rsidTr="00A856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DD9C3" w:themeFill="background2" w:themeFillShade="E6"/>
                  <w:vAlign w:val="center"/>
                </w:tcPr>
                <w:p w14:paraId="4E8701BE" w14:textId="489139BB" w:rsidR="00A8563F" w:rsidRPr="004E282D" w:rsidRDefault="006674F6" w:rsidP="003F2268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 Number</w:t>
                  </w:r>
                </w:p>
              </w:tc>
              <w:tc>
                <w:tcPr>
                  <w:tcW w:w="1005" w:type="pct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DD9C3" w:themeFill="background2" w:themeFillShade="E6"/>
                  <w:vAlign w:val="center"/>
                </w:tcPr>
                <w:p w14:paraId="2C5AA42D" w14:textId="41216E25" w:rsidR="00A8563F" w:rsidRPr="004E282D" w:rsidRDefault="006674F6" w:rsidP="003F226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Frequency(Hertz)</w:t>
                  </w:r>
                </w:p>
              </w:tc>
              <w:tc>
                <w:tcPr>
                  <w:tcW w:w="997" w:type="pct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DD9C3" w:themeFill="background2" w:themeFillShade="E6"/>
                </w:tcPr>
                <w:p w14:paraId="2C591722" w14:textId="11926FCD" w:rsidR="00A8563F" w:rsidRPr="004E282D" w:rsidRDefault="006674F6" w:rsidP="003F226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X direction</w:t>
                  </w:r>
                </w:p>
              </w:tc>
              <w:tc>
                <w:tcPr>
                  <w:tcW w:w="997" w:type="pct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DD9C3" w:themeFill="background2" w:themeFillShade="E6"/>
                  <w:vAlign w:val="center"/>
                </w:tcPr>
                <w:p w14:paraId="70D94372" w14:textId="27DBBE63" w:rsidR="00A8563F" w:rsidRPr="004E282D" w:rsidRDefault="006674F6" w:rsidP="003F226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Y direction</w:t>
                  </w:r>
                </w:p>
              </w:tc>
              <w:tc>
                <w:tcPr>
                  <w:tcW w:w="1004" w:type="pct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DD9C3" w:themeFill="background2" w:themeFillShade="E6"/>
                  <w:vAlign w:val="center"/>
                </w:tcPr>
                <w:p w14:paraId="59FD7349" w14:textId="55D4F61B" w:rsidR="00A8563F" w:rsidRPr="004E282D" w:rsidRDefault="006674F6" w:rsidP="003F226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Z direction</w:t>
                  </w:r>
                </w:p>
              </w:tc>
            </w:tr>
            <w:tr w:rsidR="00A8563F" w14:paraId="32F3A543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D5C4B33" w14:textId="1C560F3E" w:rsidR="00A8563F" w:rsidRPr="00A8563F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8BDACE2" w14:textId="32E69632" w:rsidR="00A8563F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7.2685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0F9E2D46" w14:textId="10A48012" w:rsidR="00A8563F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0.63251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23BA1BC" w14:textId="3BDF5FB9" w:rsidR="00A8563F" w:rsidRPr="006208CB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0.34093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4B871D5" w14:textId="4811DF56" w:rsidR="00A8563F" w:rsidRPr="002B70DE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4.9595e-07</w:t>
                  </w:r>
                </w:p>
              </w:tc>
            </w:tr>
            <w:tr w:rsidR="006674F6" w14:paraId="690E8F28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823027B" w14:textId="6E96EBBD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2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222DABD" w14:textId="2EDE9551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48.959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E2E4506" w14:textId="2C130E62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0.12397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01AD225" w14:textId="721B83CA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0.22902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FFC9C8D" w14:textId="249BD372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0.62369</w:t>
                  </w:r>
                </w:p>
              </w:tc>
            </w:tr>
            <w:tr w:rsidR="006674F6" w14:paraId="08A85682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4B622F6" w14:textId="3D0B7864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3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A67FE3F" w14:textId="7C1672E2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889.75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0291B0A6" w14:textId="04425126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0.0036376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A328A3A" w14:textId="7F2FDAD2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0.0019698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FED9635" w14:textId="69EA9715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1.5308e-07</w:t>
                  </w:r>
                </w:p>
              </w:tc>
            </w:tr>
            <w:tr w:rsidR="006674F6" w14:paraId="59D9CC42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3BBA68C" w14:textId="137DED26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4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0F118A8" w14:textId="60FF973B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1,065.9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C4BD007" w14:textId="485996C3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9.1009e-05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3788512" w14:textId="2FF998FF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0.00027915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195C600" w14:textId="156F4688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0.0024568</w:t>
                  </w:r>
                </w:p>
              </w:tc>
            </w:tr>
            <w:tr w:rsidR="006674F6" w14:paraId="78BCF8BB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DDAB826" w14:textId="049F1F7D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5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AD7356A" w14:textId="6787B422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1,085.1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4D28F268" w14:textId="5C165F41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0.0086581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6E863E3" w14:textId="615137D3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0.0027536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C4CC8B8" w14:textId="03D7731F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6.7695e-05</w:t>
                  </w:r>
                </w:p>
              </w:tc>
            </w:tr>
            <w:tr w:rsidR="006674F6" w14:paraId="454127FA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AC1EEC8" w14:textId="6FA76EFE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6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CF22821" w14:textId="055A09ED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1,099.8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10FA39AE" w14:textId="6A3B821E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0.22157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A838AD2" w14:textId="07FB9B82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0.41558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371867C" w14:textId="5A897F33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0.34986</w:t>
                  </w:r>
                </w:p>
              </w:tc>
            </w:tr>
            <w:tr w:rsidR="006674F6" w14:paraId="18EB4C16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58591EA" w14:textId="15D2A510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7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03B8BB5" w14:textId="4D130BB6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3,254.5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476B8674" w14:textId="6EB52818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1.7082e-06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311F8F8" w14:textId="36D01EE6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3.6417e-06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388F9FD" w14:textId="693E32E5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5.3421e-09</w:t>
                  </w:r>
                </w:p>
              </w:tc>
            </w:tr>
            <w:tr w:rsidR="006674F6" w14:paraId="5CB15ECD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A8477D7" w14:textId="1B8ECD25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8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6F65C4D" w14:textId="5060C2C8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3,661.3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43FF712" w14:textId="2B1D514B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0.00058552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4F66C8C" w14:textId="1EC46D89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0.0011456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CAEE5C3" w14:textId="70AAD897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7.7598e-06</w:t>
                  </w:r>
                </w:p>
              </w:tc>
            </w:tr>
            <w:tr w:rsidR="006674F6" w14:paraId="16C883B5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0F04F24" w14:textId="25717206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9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E18D586" w14:textId="0C301DA9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4,026.2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9C4270E" w14:textId="2CEE88D4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6.6651e-06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51B38D4" w14:textId="5603FBD7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3.8136e-05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05FD058" w14:textId="71E1443D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0.013104</w:t>
                  </w:r>
                </w:p>
              </w:tc>
            </w:tr>
            <w:tr w:rsidR="006674F6" w14:paraId="58D3A5BF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A26954A" w14:textId="4A8A8606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10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539EE94" w14:textId="3F4474C3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4,142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2A829489" w14:textId="40403BD9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4.424e-07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E890D67" w14:textId="7B44D9F5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3.3102e-07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AD42D1E" w14:textId="1B6A7BF3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4.7594e-07</w:t>
                  </w:r>
                </w:p>
              </w:tc>
            </w:tr>
            <w:tr w:rsidR="006674F6" w14:paraId="7437E8E9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AE46DB8" w14:textId="1FEF310D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11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851F4E6" w14:textId="363983AF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4,271.6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2B2CF937" w14:textId="577DA0BF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0.00042747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7618EC4" w14:textId="098CA6DE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0.00021154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4AEE298" w14:textId="73EA4034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5.2937e-05</w:t>
                  </w:r>
                </w:p>
              </w:tc>
            </w:tr>
            <w:tr w:rsidR="006674F6" w14:paraId="71D1E3D6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3D3BCBD" w14:textId="1C1E6A3A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12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CFC8B61" w14:textId="55DDF2AF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5,656.7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7F7BF794" w14:textId="3EB40595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0.00037742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1D5E5F8" w14:textId="1B46EF16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0.002227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5E44904" w14:textId="0B4EDD30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6.8451e-07</w:t>
                  </w:r>
                </w:p>
              </w:tc>
            </w:tr>
            <w:tr w:rsidR="006674F6" w14:paraId="7217A6D8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A766C0E" w14:textId="106893F3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13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C1C1140" w14:textId="17007EE9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5,660.2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BCEBEFB" w14:textId="09117BE0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0.0022168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5819168" w14:textId="7ECA01EF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0.00037106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6B3FDAC" w14:textId="26B92B8E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2.1129e-08</w:t>
                  </w:r>
                </w:p>
              </w:tc>
            </w:tr>
            <w:tr w:rsidR="006674F6" w14:paraId="71BF34A4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A10F7A6" w14:textId="4F5366EC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14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7F952FB" w14:textId="4DA04293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8,071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2F11916" w14:textId="1826EF40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0.00033926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65C39C9" w14:textId="28B528AB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0.00046074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B2190DD" w14:textId="48E5E75C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1.6963e-05</w:t>
                  </w:r>
                </w:p>
              </w:tc>
            </w:tr>
            <w:tr w:rsidR="006674F6" w14:paraId="548A7A6D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AE8A271" w14:textId="5F877945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15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9AC74E3" w14:textId="6B442574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8,574.9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080CE5E9" w14:textId="305DC7BB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0.00096779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1DCCD05" w14:textId="18C41CB0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0.00054999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EB22D8E" w14:textId="368D57EA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7.9264e-06</w:t>
                  </w:r>
                </w:p>
              </w:tc>
            </w:tr>
            <w:tr w:rsidR="006674F6" w14:paraId="58EB8E12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4B7CC1A" w14:textId="5FB61CD5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16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A1DF8F4" w14:textId="687CFE7A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9,546.4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AE49DFA" w14:textId="1E3B8C21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1.1757e-05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F8D6B0B" w14:textId="6D7B807D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6.4358e-05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F505C23" w14:textId="35FD2596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0.0029937</w:t>
                  </w:r>
                </w:p>
              </w:tc>
            </w:tr>
            <w:tr w:rsidR="006674F6" w14:paraId="0F1600AE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5200026" w14:textId="5A24DA2B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17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7B28CEB" w14:textId="52D27DFC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11,764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07D4E86B" w14:textId="703808A2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0.00024238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DE50A92" w14:textId="30B011C2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0.0012741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6D33146" w14:textId="6DA61052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1.0658e-06</w:t>
                  </w:r>
                </w:p>
              </w:tc>
            </w:tr>
            <w:tr w:rsidR="006674F6" w14:paraId="6AF5E9EF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439ED5B" w14:textId="771C6A7C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18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D53B718" w14:textId="182E1035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11,805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2FA3D0F0" w14:textId="3A309027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0.0010954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A934A06" w14:textId="74170C45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0.00016788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F8BA2EB" w14:textId="333EA6AF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1.2438e-08</w:t>
                  </w:r>
                </w:p>
              </w:tc>
            </w:tr>
            <w:tr w:rsidR="006674F6" w14:paraId="7D6A8707" w14:textId="77777777" w:rsidTr="006674F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03BC2F1" w14:textId="7ACB12A6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19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FB27223" w14:textId="5B9754ED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12,273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0BD199B6" w14:textId="57A1F438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1.4751e-06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3028B4D" w14:textId="7B22E64D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8.1876e-08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3A6B495" w14:textId="04EA0FA3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2.9155e-11</w:t>
                  </w:r>
                </w:p>
              </w:tc>
            </w:tr>
            <w:tr w:rsidR="006674F6" w14:paraId="7D6B7BB0" w14:textId="77777777" w:rsidTr="006674F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EDDA5F0" w14:textId="1F751643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20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833CB04" w14:textId="69E3BD9D" w:rsidR="006674F6" w:rsidRDefault="006674F6" w:rsidP="00A8563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13,738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60048B2" w14:textId="60EE0F7E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2.9137e-06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3F1B23F" w14:textId="27D53E59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1.6748e-05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A501612" w14:textId="3AC5B38D" w:rsidR="006674F6" w:rsidRDefault="006674F6" w:rsidP="003F226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1.9731e-06</w:t>
                  </w:r>
                </w:p>
              </w:tc>
            </w:tr>
            <w:tr w:rsidR="006674F6" w14:paraId="52CA1DCF" w14:textId="77777777" w:rsidTr="00A856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7" w:type="pct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6E2B4D22" w14:textId="2EE66664" w:rsidR="006674F6" w:rsidRDefault="006674F6" w:rsidP="00A8563F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 xml:space="preserve"> </w:t>
                  </w:r>
                </w:p>
              </w:tc>
              <w:tc>
                <w:tcPr>
                  <w:tcW w:w="1005" w:type="pct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0E3B0EB6" w14:textId="57F2DC26" w:rsidR="006674F6" w:rsidRDefault="006674F6" w:rsidP="00A8563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</w:tcBorders>
                </w:tcPr>
                <w:p w14:paraId="0AB00B40" w14:textId="1AF48522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Sum X = 0.99671</w:t>
                  </w:r>
                </w:p>
              </w:tc>
              <w:tc>
                <w:tcPr>
                  <w:tcW w:w="997" w:type="pct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1EAC5365" w14:textId="31A42F56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Sum Y = 0.99707</w:t>
                  </w:r>
                </w:p>
              </w:tc>
              <w:tc>
                <w:tcPr>
                  <w:tcW w:w="1004" w:type="pct"/>
                  <w:tcBorders>
                    <w:top w:val="single" w:sz="18" w:space="0" w:color="76923C" w:themeColor="accent3" w:themeShade="BF"/>
                  </w:tcBorders>
                  <w:vAlign w:val="center"/>
                </w:tcPr>
                <w:p w14:paraId="5408058F" w14:textId="02B8C2BF" w:rsidR="006674F6" w:rsidRDefault="006674F6" w:rsidP="003F226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Sum Z = 0.99226</w:t>
                  </w:r>
                </w:p>
              </w:tc>
            </w:tr>
          </w:tbl>
          <w:p w14:paraId="4817CD9C" w14:textId="77777777" w:rsidR="00A8563F" w:rsidRDefault="00A8563F" w:rsidP="000A7C6B">
            <w:pPr>
              <w:rPr>
                <w:b/>
                <w:bCs/>
              </w:rPr>
            </w:pPr>
          </w:p>
          <w:p w14:paraId="22D91F63" w14:textId="7E46FDCD" w:rsidR="00EC2432" w:rsidRDefault="00EC2432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573215CB" w14:textId="77777777" w:rsidR="000B1701" w:rsidRDefault="000B1701" w:rsidP="000B170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51A5666F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F4B9524" w14:textId="21753095" w:rsidR="000B1701" w:rsidRDefault="006674F6" w:rsidP="006674F6">
            <w:pPr>
              <w:pStyle w:val="1"/>
              <w:rPr>
                <w:rFonts w:hint="eastAsia"/>
              </w:rPr>
            </w:pPr>
            <w:bookmarkStart w:id="21" w:name="_Toc227598426"/>
            <w:r>
              <w:t>Conclusion</w:t>
            </w:r>
            <w:bookmarkEnd w:id="21"/>
          </w:p>
        </w:tc>
      </w:tr>
    </w:tbl>
    <w:p w14:paraId="43CD5572" w14:textId="45684F50" w:rsidR="00AC3438" w:rsidRPr="00AC3438" w:rsidRDefault="00AC3438" w:rsidP="00FE0924">
      <w:pPr>
        <w:rPr>
          <w:rFonts w:hint="eastAsia"/>
          <w:lang w:eastAsia="zh-CN"/>
        </w:rPr>
      </w:pPr>
    </w:p>
    <w:sectPr w:rsidR="00AC3438" w:rsidRPr="00AC3438" w:rsidSect="006674F6">
      <w:footerReference w:type="default" r:id="rId42"/>
      <w:footerReference w:type="first" r:id="rId4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00AD" w14:textId="77777777" w:rsidR="00094545" w:rsidRDefault="00094545" w:rsidP="00F25CD7">
      <w:pPr>
        <w:spacing w:after="0" w:line="240" w:lineRule="auto"/>
      </w:pPr>
      <w:r>
        <w:separator/>
      </w:r>
    </w:p>
  </w:endnote>
  <w:endnote w:type="continuationSeparator" w:id="0">
    <w:p w14:paraId="5D4779D8" w14:textId="77777777" w:rsidR="00094545" w:rsidRDefault="00094545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B2AD8BC" w14:textId="77777777" w:rsidTr="003E1AE9">
      <w:tc>
        <w:tcPr>
          <w:tcW w:w="867" w:type="pct"/>
        </w:tcPr>
        <w:p w14:paraId="5440E48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BE2B64B" wp14:editId="0378341D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88B9C3B" w14:textId="5216A6E3" w:rsidR="00FD315C" w:rsidRDefault="006674F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7EF55C12" w14:textId="79661B9B" w:rsidR="00FD315C" w:rsidRDefault="006674F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Motor and motor bracket</w:t>
          </w:r>
        </w:p>
      </w:tc>
      <w:tc>
        <w:tcPr>
          <w:tcW w:w="0" w:type="auto"/>
          <w:vAlign w:val="bottom"/>
        </w:tcPr>
        <w:p w14:paraId="25DA1A2C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5C97A76" w14:textId="77777777" w:rsidR="00FD315C" w:rsidRPr="00BF0BC4" w:rsidRDefault="00FD315C" w:rsidP="00BF0BC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EDC1AC7" w14:textId="77777777" w:rsidTr="00BF0BC4">
      <w:tc>
        <w:tcPr>
          <w:tcW w:w="1908" w:type="dxa"/>
        </w:tcPr>
        <w:p w14:paraId="6984E32B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740059" wp14:editId="3E3E189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A0BCF59" w14:textId="630E7D34" w:rsidR="00FD315C" w:rsidRDefault="006674F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221E644C" w14:textId="403EB2DC" w:rsidR="00FD315C" w:rsidRDefault="006674F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Motor and motor bracket</w:t>
          </w:r>
        </w:p>
      </w:tc>
      <w:tc>
        <w:tcPr>
          <w:tcW w:w="360" w:type="dxa"/>
          <w:vAlign w:val="bottom"/>
        </w:tcPr>
        <w:p w14:paraId="02FA7EB8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CFC3E81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2BEAD" w14:textId="77777777" w:rsidR="00094545" w:rsidRDefault="00094545" w:rsidP="00F25CD7">
      <w:pPr>
        <w:spacing w:after="0" w:line="240" w:lineRule="auto"/>
      </w:pPr>
      <w:r>
        <w:separator/>
      </w:r>
    </w:p>
  </w:footnote>
  <w:footnote w:type="continuationSeparator" w:id="0">
    <w:p w14:paraId="41589E6C" w14:textId="77777777" w:rsidR="00094545" w:rsidRDefault="00094545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F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545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08CC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4F6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8FDD"/>
  <w15:docId w15:val="{7D43A096-1900-4C33-96B9-750851D3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a"/>
    <w:next w:val="a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a3">
    <w:name w:val="Strong"/>
    <w:basedOn w:val="a0"/>
    <w:uiPriority w:val="22"/>
    <w:qFormat/>
    <w:rsid w:val="00BB5A1B"/>
    <w:rPr>
      <w:b/>
      <w:bCs/>
    </w:rPr>
  </w:style>
  <w:style w:type="paragraph" w:styleId="a4">
    <w:name w:val="No Spacing"/>
    <w:uiPriority w:val="1"/>
    <w:qFormat/>
    <w:rsid w:val="00BB5A1B"/>
    <w:pPr>
      <w:spacing w:after="0"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BB5A1B"/>
    <w:pPr>
      <w:outlineLvl w:val="9"/>
    </w:pPr>
  </w:style>
  <w:style w:type="paragraph" w:styleId="a5">
    <w:name w:val="header"/>
    <w:basedOn w:val="a"/>
    <w:link w:val="a6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F25CD7"/>
  </w:style>
  <w:style w:type="paragraph" w:styleId="a7">
    <w:name w:val="footer"/>
    <w:basedOn w:val="a"/>
    <w:link w:val="a8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F25CD7"/>
  </w:style>
  <w:style w:type="table" w:styleId="a9">
    <w:name w:val="Table Grid"/>
    <w:basedOn w:val="a1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a1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0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ac">
    <w:name w:val="Hyperlink"/>
    <w:basedOn w:val="a0"/>
    <w:uiPriority w:val="99"/>
    <w:unhideWhenUsed/>
    <w:rsid w:val="00F801E6"/>
    <w:rPr>
      <w:color w:val="0000FF" w:themeColor="hyperlink"/>
      <w:u w:val="single"/>
    </w:rPr>
  </w:style>
  <w:style w:type="paragraph" w:styleId="ad">
    <w:name w:val="Document Map"/>
    <w:basedOn w:val="a"/>
    <w:link w:val="ae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a"/>
    <w:next w:val="a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ae">
    <w:name w:val="文档结构图 字符"/>
    <w:basedOn w:val="a0"/>
    <w:link w:val="ad"/>
    <w:uiPriority w:val="99"/>
    <w:semiHidden/>
    <w:rsid w:val="00FE0924"/>
    <w:rPr>
      <w:rFonts w:ascii="Tahoma" w:hAnsi="Tahoma" w:cs="Tahoma"/>
      <w:sz w:val="16"/>
      <w:szCs w:val="16"/>
    </w:rPr>
  </w:style>
  <w:style w:type="table" w:styleId="-4">
    <w:name w:val="Light List Accent 4"/>
    <w:basedOn w:val="a1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a1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a1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Grid 1 Accent 6"/>
    <w:basedOn w:val="a1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Shading Accent 5"/>
    <w:basedOn w:val="a1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0">
    <w:name w:val="Light Shading Accent 4"/>
    <w:basedOn w:val="a1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20" Type="http://schemas.openxmlformats.org/officeDocument/2006/relationships/image" Target="media/image14.jpeg"/><Relationship Id="rId41" Type="http://schemas.openxmlformats.org/officeDocument/2006/relationships/image" Target="media/image35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</TotalTime>
  <Pages>32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remy banner</dc:creator>
  <cp:lastModifiedBy>remy banner</cp:lastModifiedBy>
  <cp:revision>1</cp:revision>
  <dcterms:created xsi:type="dcterms:W3CDTF">2026-04-20T21:24:00Z</dcterms:created>
  <dcterms:modified xsi:type="dcterms:W3CDTF">2026-04-20T21:26:00Z</dcterms:modified>
</cp:coreProperties>
</file>