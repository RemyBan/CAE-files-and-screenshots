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2C9B2F85" w14:textId="77777777" w:rsidTr="00A43A5B">
        <w:trPr>
          <w:cantSplit/>
          <w:trHeight w:val="4488"/>
        </w:trPr>
        <w:tc>
          <w:tcPr>
            <w:tcW w:w="6285" w:type="dxa"/>
          </w:tcPr>
          <w:p w14:paraId="0DEC1671" w14:textId="2F057A6C" w:rsidR="00F448BC" w:rsidRDefault="002C7A92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3653CF" wp14:editId="7CB1A78A">
                  <wp:extent cx="3853815" cy="2257425"/>
                  <wp:effectExtent l="0" t="0" r="0" b="9525"/>
                  <wp:docPr id="669043891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04389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a9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3C2AFD3B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35259909" w14:textId="33A00B53" w:rsidR="00B77317" w:rsidRPr="00CD1539" w:rsidRDefault="002C7A92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Press the rubber button repeatedly</w:t>
                  </w:r>
                </w:p>
                <w:p w14:paraId="7E6CB9A5" w14:textId="77777777" w:rsidR="00B77317" w:rsidRPr="00CD1539" w:rsidRDefault="00B77317" w:rsidP="00E217C8">
                  <w:pPr>
                    <w:rPr>
                      <w:rStyle w:val="a3"/>
                      <w:sz w:val="20"/>
                      <w:szCs w:val="20"/>
                    </w:rPr>
                  </w:pPr>
                </w:p>
                <w:p w14:paraId="2C1AE4CE" w14:textId="50A4D29F" w:rsidR="00B77317" w:rsidRPr="00CD1539" w:rsidRDefault="002C7A92" w:rsidP="009C008A">
                  <w:pPr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April 26, 2026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br/>
                  </w:r>
                  <w:r>
                    <w:rPr>
                      <w:rStyle w:val="a3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Solidworks</w:t>
                  </w:r>
                </w:p>
                <w:p w14:paraId="1EC8820A" w14:textId="110BF774" w:rsidR="00B77317" w:rsidRPr="00CD1539" w:rsidRDefault="002C7A92" w:rsidP="009C008A">
                  <w:pPr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a3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Nonlinear 1</w:t>
                  </w:r>
                </w:p>
                <w:p w14:paraId="0D316CE3" w14:textId="5476DFF5" w:rsidR="00B77317" w:rsidRPr="006A441F" w:rsidRDefault="002C7A92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a3"/>
                      <w:b w:val="0"/>
                    </w:rPr>
                    <w:t xml:space="preserve">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Nonlinear - Static</w:t>
                  </w:r>
                </w:p>
              </w:tc>
            </w:tr>
            <w:tr w:rsidR="00B77317" w14:paraId="06322074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5841A62F" w14:textId="4E69816A" w:rsidR="00B77317" w:rsidRDefault="002C7A92" w:rsidP="00E3408D">
                      <w:pPr>
                        <w:pStyle w:val="TOC"/>
                      </w:pPr>
                      <w:r>
                        <w:t>Table of Contents</w:t>
                      </w:r>
                    </w:p>
                    <w:p w14:paraId="3E528B40" w14:textId="1AEAB4F0" w:rsidR="002C7A92" w:rsidRDefault="001041F1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28112313" w:history="1">
                        <w:r w:rsidR="002C7A92" w:rsidRPr="0064148A">
                          <w:rPr>
                            <w:rStyle w:val="ac"/>
                            <w:noProof/>
                          </w:rPr>
                          <w:t>Description</w:t>
                        </w:r>
                        <w:r w:rsidR="002C7A92">
                          <w:rPr>
                            <w:noProof/>
                            <w:webHidden/>
                          </w:rPr>
                          <w:tab/>
                        </w:r>
                        <w:r w:rsidR="002C7A92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2C7A92">
                          <w:rPr>
                            <w:noProof/>
                            <w:webHidden/>
                          </w:rPr>
                          <w:instrText xml:space="preserve"> PAGEREF _Toc228112313 \h </w:instrText>
                        </w:r>
                        <w:r w:rsidR="002C7A92">
                          <w:rPr>
                            <w:noProof/>
                            <w:webHidden/>
                          </w:rPr>
                        </w:r>
                        <w:r w:rsidR="002C7A92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2C7A92">
                          <w:rPr>
                            <w:noProof/>
                            <w:webHidden/>
                          </w:rPr>
                          <w:t>1</w:t>
                        </w:r>
                        <w:r w:rsidR="002C7A92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FB4F6FB" w14:textId="6E0135F9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14" w:history="1">
                        <w:r w:rsidRPr="0064148A">
                          <w:rPr>
                            <w:rStyle w:val="ac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_Toc228112314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C73F5C4" w14:textId="41C59920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15" w:history="1">
                        <w:r w:rsidRPr="0064148A">
                          <w:rPr>
                            <w:rStyle w:val="ac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_Toc228112315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7A84056" w14:textId="3BF49AD8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16" w:history="1">
                        <w:r w:rsidRPr="0064148A">
                          <w:rPr>
                            <w:rStyle w:val="ac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_Toc228112316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CB8FECE" w14:textId="3D47A4E2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17" w:history="1">
                        <w:r w:rsidRPr="0064148A">
                          <w:rPr>
                            <w:rStyle w:val="ac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_Toc228112317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013FD54" w14:textId="47B58D93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18" w:history="1">
                        <w:r w:rsidRPr="0064148A">
                          <w:rPr>
                            <w:rStyle w:val="ac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_Toc228112318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EA46D9" w14:textId="30649BC9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19" w:history="1">
                        <w:r w:rsidRPr="0064148A">
                          <w:rPr>
                            <w:rStyle w:val="ac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_Toc228112319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BACC9AC" w14:textId="44D2D6EC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20" w:history="1">
                        <w:r w:rsidRPr="0064148A">
                          <w:rPr>
                            <w:rStyle w:val="ac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_Toc228112320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EC1B954" w14:textId="7EE5DF3E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21" w:history="1">
                        <w:r w:rsidRPr="0064148A">
                          <w:rPr>
                            <w:rStyle w:val="ac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_Toc228112321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8EFB072" w14:textId="7C00576F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22" w:history="1">
                        <w:r w:rsidRPr="0064148A">
                          <w:rPr>
                            <w:rStyle w:val="ac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_Toc228112322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E50D297" w14:textId="5D7C37BA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23" w:history="1">
                        <w:r w:rsidRPr="0064148A">
                          <w:rPr>
                            <w:rStyle w:val="ac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_Toc228112323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DABC824" w14:textId="29E181E9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24" w:history="1">
                        <w:r w:rsidRPr="0064148A">
                          <w:rPr>
                            <w:rStyle w:val="ac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_Toc228112324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229EC62" w14:textId="2E925E18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25" w:history="1">
                        <w:r w:rsidRPr="0064148A">
                          <w:rPr>
                            <w:rStyle w:val="ac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_Toc228112325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D5E6D9A" w14:textId="21C429DC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26" w:history="1">
                        <w:r w:rsidRPr="0064148A">
                          <w:rPr>
                            <w:rStyle w:val="ac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_Toc228112326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A9F8C7B" w14:textId="2F24C1CE" w:rsidR="002C7A92" w:rsidRDefault="002C7A92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112327" w:history="1">
                        <w:r w:rsidRPr="0064148A">
                          <w:rPr>
                            <w:rStyle w:val="ac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_Toc228112327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9914C89" w14:textId="15DD14DE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4C13BF35" w14:textId="77777777" w:rsidR="00F448BC" w:rsidRDefault="00F448BC" w:rsidP="00A5373F"/>
        </w:tc>
      </w:tr>
      <w:tr w:rsidR="00F448BC" w14:paraId="07809462" w14:textId="77777777" w:rsidTr="00BE081A">
        <w:trPr>
          <w:cantSplit/>
          <w:trHeight w:val="3924"/>
        </w:trPr>
        <w:tc>
          <w:tcPr>
            <w:tcW w:w="6285" w:type="dxa"/>
          </w:tcPr>
          <w:p w14:paraId="587ABDEF" w14:textId="6C35409F" w:rsidR="00C27B5D" w:rsidRDefault="002C7A92" w:rsidP="00C27B5D">
            <w:pPr>
              <w:pStyle w:val="1"/>
            </w:pPr>
            <w:bookmarkStart w:id="0" w:name="_Toc228112313"/>
            <w:r>
              <w:t>Description</w:t>
            </w:r>
            <w:bookmarkEnd w:id="0"/>
          </w:p>
          <w:p w14:paraId="77D551A3" w14:textId="74EDFCBC" w:rsidR="00F448BC" w:rsidRPr="00E65D6E" w:rsidRDefault="002C7A92" w:rsidP="00FF408C">
            <w:r>
              <w:t>No Data</w:t>
            </w:r>
          </w:p>
        </w:tc>
        <w:tc>
          <w:tcPr>
            <w:tcW w:w="4713" w:type="dxa"/>
            <w:vMerge/>
          </w:tcPr>
          <w:p w14:paraId="4DA9D5EC" w14:textId="77777777" w:rsidR="00F448BC" w:rsidRPr="00A33AA4" w:rsidRDefault="00F448BC" w:rsidP="00840CC7">
            <w:pPr>
              <w:pStyle w:val="TOC3"/>
            </w:pPr>
          </w:p>
        </w:tc>
      </w:tr>
    </w:tbl>
    <w:p w14:paraId="6AC91850" w14:textId="77777777" w:rsidR="00F25CD7" w:rsidRDefault="00F25CD7"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470C1A54" w14:textId="77777777" w:rsidTr="00DD03CF">
        <w:tc>
          <w:tcPr>
            <w:tcW w:w="11016" w:type="dxa"/>
          </w:tcPr>
          <w:p w14:paraId="3FB6B56A" w14:textId="17FA60EA" w:rsidR="00343025" w:rsidRDefault="002C7A92" w:rsidP="00343025">
            <w:pPr>
              <w:pStyle w:val="1"/>
            </w:pPr>
            <w:bookmarkStart w:id="1" w:name="_Toc243733140"/>
            <w:bookmarkStart w:id="2" w:name="_Toc245020107"/>
            <w:bookmarkStart w:id="3" w:name="_Toc245020139"/>
            <w:bookmarkStart w:id="4" w:name="_Toc228112314"/>
            <w:r>
              <w:lastRenderedPageBreak/>
              <w:t>Assumptions</w:t>
            </w:r>
            <w:bookmarkEnd w:id="4"/>
          </w:p>
          <w:p w14:paraId="5E859E05" w14:textId="53526E0A" w:rsidR="00A96F2C" w:rsidRDefault="00A96F2C" w:rsidP="00A96F2C">
            <w:pPr>
              <w:rPr>
                <w:rFonts w:hint="eastAsia"/>
                <w:lang w:eastAsia="zh-CN"/>
              </w:rPr>
            </w:pPr>
          </w:p>
        </w:tc>
      </w:tr>
    </w:tbl>
    <w:p w14:paraId="365AF3AA" w14:textId="77777777" w:rsidR="00343025" w:rsidRDefault="00343025" w:rsidP="00B77317">
      <w:pPr>
        <w:pStyle w:val="1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7BFB1F2D" w14:textId="77777777" w:rsidTr="00ED5A01">
        <w:tc>
          <w:tcPr>
            <w:tcW w:w="11016" w:type="dxa"/>
          </w:tcPr>
          <w:p w14:paraId="5A4290DB" w14:textId="698805FB" w:rsidR="00FF408C" w:rsidRDefault="002C7A92" w:rsidP="00FF408C">
            <w:pPr>
              <w:pStyle w:val="1"/>
            </w:pPr>
            <w:bookmarkStart w:id="5" w:name="_Toc228112315"/>
            <w:r>
              <w:t>Model Information</w:t>
            </w:r>
            <w:bookmarkEnd w:id="5"/>
          </w:p>
          <w:p w14:paraId="46BC0211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56E3DD1B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a9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0D9C0E3B" w14:textId="77777777" w:rsidTr="00077EA0">
                    <w:tc>
                      <w:tcPr>
                        <w:tcW w:w="8640" w:type="dxa"/>
                      </w:tcPr>
                      <w:p w14:paraId="35A81E38" w14:textId="3F52059B" w:rsidR="00077EA0" w:rsidRDefault="002C7A92" w:rsidP="00077EA0">
                        <w:pPr>
                          <w:jc w:val="center"/>
                          <w:rPr>
                            <w:rStyle w:val="a3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48ADF15C" wp14:editId="74BFC9E7">
                              <wp:extent cx="5349240" cy="3133725"/>
                              <wp:effectExtent l="0" t="0" r="3810" b="9525"/>
                              <wp:docPr id="687029430" name="图片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7029430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1337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6DAB6A4" w14:textId="1262AC43" w:rsidR="00C16188" w:rsidRDefault="002C7A92" w:rsidP="00C16188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a3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noProof/>
                      <w:sz w:val="20"/>
                      <w:szCs w:val="20"/>
                    </w:rPr>
                    <w:t>Press the rubber button repeatedly</w:t>
                  </w:r>
                </w:p>
                <w:p w14:paraId="7F9D76CF" w14:textId="5F59104B" w:rsidR="00C16188" w:rsidRDefault="002C7A92" w:rsidP="00C16188">
                  <w:pPr>
                    <w:jc w:val="center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a3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4B6644CD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EA64306" w14:textId="18677595" w:rsidR="00C16188" w:rsidRPr="0044448A" w:rsidRDefault="002C7A92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a3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67804F35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D6A3D9F" w14:textId="02B98EFF" w:rsidR="00C16188" w:rsidRDefault="002C7A92" w:rsidP="0044448A">
                  <w:pPr>
                    <w:jc w:val="center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FCACBBC" w14:textId="205998A0" w:rsidR="00C16188" w:rsidRDefault="002C7A9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1F6D660" w14:textId="5C95780A" w:rsidR="00C16188" w:rsidRDefault="002C7A9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58AC3A4" w14:textId="24789561" w:rsidR="00C16188" w:rsidRDefault="002C7A9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2C7A92" w14:paraId="2CDE9D38" w14:textId="77777777" w:rsidTr="005A7F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5807B7E" w14:textId="2EF59E80" w:rsidR="002C7A92" w:rsidRDefault="002C7A92" w:rsidP="005A7F20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Imported1</w:t>
                  </w:r>
                </w:p>
                <w:p w14:paraId="5D0E916D" w14:textId="7A1ABC79" w:rsidR="002C7A92" w:rsidRPr="0044448A" w:rsidRDefault="002C7A92" w:rsidP="005A7F2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EBD6B16" wp14:editId="66F58A19">
                        <wp:extent cx="1562735" cy="915670"/>
                        <wp:effectExtent l="0" t="0" r="0" b="0"/>
                        <wp:docPr id="852450187" name="图片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2450187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15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2EDD7CB" w14:textId="4CF316B5" w:rsidR="002C7A92" w:rsidRPr="0044448A" w:rsidRDefault="002C7A92" w:rsidP="005A7F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3E0F3B" w14:textId="77777777" w:rsidR="002C7A92" w:rsidRDefault="002C7A92" w:rsidP="005A7F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Mass:8.3356e-05 kg</w:t>
                  </w:r>
                </w:p>
                <w:p w14:paraId="766DF840" w14:textId="77777777" w:rsidR="002C7A92" w:rsidRDefault="002C7A92" w:rsidP="005A7F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Volume:8.68292e-08 m^3</w:t>
                  </w:r>
                </w:p>
                <w:p w14:paraId="01F8DDC9" w14:textId="77777777" w:rsidR="002C7A92" w:rsidRDefault="002C7A92" w:rsidP="005A7F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Density:960 kg/m^3</w:t>
                  </w:r>
                </w:p>
                <w:p w14:paraId="7DD63AEA" w14:textId="77777777" w:rsidR="002C7A92" w:rsidRDefault="002C7A92" w:rsidP="005A7F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Weight:0.000816889 N</w:t>
                  </w:r>
                </w:p>
                <w:p w14:paraId="497C4E61" w14:textId="43611101" w:rsidR="002C7A92" w:rsidRPr="0044448A" w:rsidRDefault="002C7A92" w:rsidP="005A7F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A870F27" w14:textId="77777777" w:rsidR="002C7A92" w:rsidRDefault="002C7A92" w:rsidP="005A7F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C:\Users\26869\Desktop\game\Solidwork\resource\model\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第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56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课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\Press the rubber button repeatedly.SLDPRT</w:t>
                  </w:r>
                </w:p>
                <w:p w14:paraId="40D7AB97" w14:textId="57F198FD" w:rsidR="002C7A92" w:rsidRPr="0044448A" w:rsidRDefault="002C7A92" w:rsidP="005A7F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C16188" w14:paraId="4B1C631B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6B92EC" w14:textId="036D70C4" w:rsidR="00C16188" w:rsidRDefault="002C7A92" w:rsidP="0044448A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Imported2</w:t>
                  </w:r>
                </w:p>
                <w:p w14:paraId="79F04C6F" w14:textId="34F34ADE" w:rsidR="004B3022" w:rsidRPr="0044448A" w:rsidRDefault="002C7A92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48BFB04" wp14:editId="79059A18">
                        <wp:extent cx="1562735" cy="915670"/>
                        <wp:effectExtent l="0" t="0" r="0" b="0"/>
                        <wp:docPr id="1952528230" name="图片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2528230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15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2B14353" w14:textId="4200BE2E" w:rsidR="00C16188" w:rsidRPr="0044448A" w:rsidRDefault="002C7A9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76A975" w14:textId="77777777" w:rsidR="002C7A92" w:rsidRDefault="002C7A9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Mass:0.00014847 kg</w:t>
                  </w:r>
                </w:p>
                <w:p w14:paraId="126ED440" w14:textId="77777777" w:rsidR="002C7A92" w:rsidRDefault="002C7A9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Volume:1.45559e-07 m^3</w:t>
                  </w:r>
                </w:p>
                <w:p w14:paraId="37AF33CA" w14:textId="77777777" w:rsidR="002C7A92" w:rsidRDefault="002C7A9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Density:1,020 kg/m^3</w:t>
                  </w:r>
                </w:p>
                <w:p w14:paraId="7B28B190" w14:textId="77777777" w:rsidR="002C7A92" w:rsidRDefault="002C7A9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Weight:0.00145501 N</w:t>
                  </w:r>
                </w:p>
                <w:p w14:paraId="35708A84" w14:textId="57628F84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C05C92C" w14:textId="77777777" w:rsidR="002C7A92" w:rsidRDefault="002C7A92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C:\Users\26869\Desktop\game\Solidwork\resource\model\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第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56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课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\Press the rubber button repeatedly.SLDPRT</w:t>
                  </w:r>
                </w:p>
                <w:p w14:paraId="397EA8BE" w14:textId="629F156C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5E40EE19" w14:textId="69876A1E" w:rsidR="00FF408C" w:rsidRDefault="00FF408C" w:rsidP="00A96F2C">
            <w:pPr>
              <w:rPr>
                <w:rFonts w:hint="eastAsia"/>
                <w:lang w:eastAsia="zh-CN"/>
              </w:rPr>
            </w:pPr>
          </w:p>
        </w:tc>
      </w:tr>
    </w:tbl>
    <w:p w14:paraId="6BE80957" w14:textId="77777777" w:rsidR="00FF408C" w:rsidRDefault="00FF408C" w:rsidP="00FF408C"/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250CF938" w14:textId="77777777" w:rsidTr="005E294F">
        <w:tc>
          <w:tcPr>
            <w:tcW w:w="11016" w:type="dxa"/>
          </w:tcPr>
          <w:p w14:paraId="3FBB4285" w14:textId="7133B2A3" w:rsidR="00B35001" w:rsidRPr="00B35001" w:rsidRDefault="002C7A92" w:rsidP="00B35001">
            <w:pPr>
              <w:pStyle w:val="1"/>
            </w:pPr>
            <w:bookmarkStart w:id="6" w:name="_Toc228112316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581"/>
              <w:gridCol w:w="5957"/>
            </w:tblGrid>
            <w:tr w:rsidR="00B35001" w14:paraId="64678647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F3C229" w14:textId="5C18A154" w:rsidR="00B35001" w:rsidRDefault="002C7A92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6C4A34" w14:textId="59EBCE0B" w:rsidR="00B35001" w:rsidRDefault="002C7A9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Nonlinear 1</w:t>
                  </w:r>
                </w:p>
              </w:tc>
            </w:tr>
            <w:tr w:rsidR="002C7A92" w14:paraId="52700BF9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24D065" w14:textId="2F883908" w:rsidR="002C7A92" w:rsidRDefault="002C7A92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5B8E55" w14:textId="1800BF20" w:rsidR="002C7A92" w:rsidRDefault="002C7A9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Nonlinear - Static</w:t>
                  </w:r>
                </w:p>
              </w:tc>
            </w:tr>
            <w:tr w:rsidR="002C7A92" w14:paraId="49BE24C1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8C4563" w14:textId="1E94E8CA" w:rsidR="002C7A92" w:rsidRDefault="002C7A92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4EA289" w14:textId="51B35DB5" w:rsidR="002C7A92" w:rsidRDefault="002C7A9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2C7A92" w14:paraId="77432FA7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71FDF7" w14:textId="67881932" w:rsidR="002C7A92" w:rsidRDefault="002C7A92" w:rsidP="005E294F">
                  <w:r>
                    <w:t>Start time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28AB60" w14:textId="6B3B72FF" w:rsidR="002C7A92" w:rsidRDefault="002C7A9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 Seconds</w:t>
                  </w:r>
                </w:p>
              </w:tc>
            </w:tr>
            <w:tr w:rsidR="002C7A92" w14:paraId="45A823DA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30F495" w14:textId="5E743870" w:rsidR="002C7A92" w:rsidRDefault="002C7A92" w:rsidP="005E294F">
                  <w:r>
                    <w:t>End time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23D4D1" w14:textId="2BA5FD27" w:rsidR="002C7A92" w:rsidRDefault="002C7A9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 Seconds</w:t>
                  </w:r>
                </w:p>
              </w:tc>
            </w:tr>
            <w:tr w:rsidR="002C7A92" w14:paraId="1EBD2DB6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D88F56" w14:textId="5A8F74D5" w:rsidR="002C7A92" w:rsidRDefault="002C7A92" w:rsidP="005E294F">
                  <w:r>
                    <w:t>Time increment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FF99D4" w14:textId="4C8207CA" w:rsidR="002C7A92" w:rsidRDefault="002C7A9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 stepping</w:t>
                  </w:r>
                </w:p>
              </w:tc>
            </w:tr>
            <w:tr w:rsidR="002C7A92" w14:paraId="37F09FC1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B25C6C" w14:textId="252D6DAE" w:rsidR="002C7A92" w:rsidRDefault="002C7A92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907BF7" w14:textId="5AD57963" w:rsidR="002C7A92" w:rsidRDefault="002C7A9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C7A92" w14:paraId="61CE6FD9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690F96" w14:textId="47A5D569" w:rsidR="002C7A92" w:rsidRDefault="002C7A92" w:rsidP="005E294F">
                  <w:r>
                    <w:t>Contact penalty stiffness scale factor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87CCF3" w14:textId="3FF90778" w:rsidR="002C7A92" w:rsidRDefault="002C7A9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</w:tr>
            <w:tr w:rsidR="002C7A92" w14:paraId="7F632BB7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47DB21" w14:textId="1A9108D7" w:rsidR="002C7A92" w:rsidRDefault="002C7A92" w:rsidP="005E294F">
                  <w:r>
                    <w:t>Large displacement formulation: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AE6B9D" w14:textId="490CCF3C" w:rsidR="002C7A92" w:rsidRDefault="002C7A9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2C7A92" w14:paraId="26BDD91E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3E99BF" w14:textId="5C3F0C9E" w:rsidR="002C7A92" w:rsidRDefault="002C7A92" w:rsidP="005E294F">
                  <w:r>
                    <w:t>Update load direction with deflection: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9D3318" w14:textId="79D3F67E" w:rsidR="002C7A92" w:rsidRDefault="002C7A9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C7A92" w14:paraId="63D19BA2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BEB7C6" w14:textId="7B4C8844" w:rsidR="002C7A92" w:rsidRDefault="002C7A92" w:rsidP="005E294F">
                  <w:r>
                    <w:t>Large strain formulation: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9CFE39" w14:textId="4214808E" w:rsidR="002C7A92" w:rsidRDefault="002C7A9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C7A92" w14:paraId="23D6A1EF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EC7A03" w14:textId="7C0F0A83" w:rsidR="002C7A92" w:rsidRDefault="002C7A92" w:rsidP="005E294F">
                  <w:r>
                    <w:t>Save data for restarting the analysis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11B196" w14:textId="681348BC" w:rsidR="002C7A92" w:rsidRDefault="002C7A9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C7A92" w14:paraId="2CF2E322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C83DD7" w14:textId="7D00643E" w:rsidR="002C7A92" w:rsidRDefault="002C7A92" w:rsidP="005E294F">
                  <w:r>
                    <w:t xml:space="preserve">Thermal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F92AFB" w14:textId="13129703" w:rsidR="002C7A92" w:rsidRDefault="002C7A9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2C7A92" w14:paraId="2D7093D7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256058" w14:textId="52E45880" w:rsidR="002C7A92" w:rsidRDefault="002C7A92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EE138B" w14:textId="1D240596" w:rsidR="002C7A92" w:rsidRDefault="002C7A9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2C7A92" w14:paraId="660874FF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B8237E" w14:textId="6D7D4B8D" w:rsidR="002C7A92" w:rsidRDefault="002C7A92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367A8F" w14:textId="7AC85628" w:rsidR="002C7A92" w:rsidRDefault="002C7A9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2C7A92" w14:paraId="26DDE0B7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FC0DAD" w14:textId="29029ADB" w:rsidR="002C7A92" w:rsidRDefault="002C7A92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A58B4D" w14:textId="63FB9D3F" w:rsidR="002C7A92" w:rsidRDefault="002C7A9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Large Problem Direct Sparse</w:t>
                  </w:r>
                </w:p>
              </w:tc>
            </w:tr>
            <w:tr w:rsidR="002C7A92" w14:paraId="056B0EA0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885E30" w14:textId="771CC6E5" w:rsidR="002C7A92" w:rsidRDefault="002C7A92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922A3B" w14:textId="260736EE" w:rsidR="002C7A92" w:rsidRDefault="002C7A9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Simplified</w:t>
                  </w:r>
                </w:p>
              </w:tc>
            </w:tr>
            <w:tr w:rsidR="002C7A92" w14:paraId="14F0CB9A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F4CD98" w14:textId="74BF9DDF" w:rsidR="002C7A92" w:rsidRDefault="002C7A92" w:rsidP="005E294F">
                  <w:r>
                    <w:t>Control technique: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80029B" w14:textId="7618666D" w:rsidR="002C7A92" w:rsidRDefault="002C7A9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Force</w:t>
                  </w:r>
                </w:p>
              </w:tc>
            </w:tr>
            <w:tr w:rsidR="002C7A92" w14:paraId="1C2700B6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371D21" w14:textId="1F530F79" w:rsidR="002C7A92" w:rsidRDefault="002C7A92" w:rsidP="005E294F">
                  <w:r>
                    <w:t>Iterative technique: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653ECC" w14:textId="50856820" w:rsidR="002C7A92" w:rsidRDefault="002C7A9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NR(Newton-Raphson)</w:t>
                  </w:r>
                </w:p>
              </w:tc>
            </w:tr>
            <w:tr w:rsidR="002C7A92" w14:paraId="555C1531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F3E389" w14:textId="48A5CC6C" w:rsidR="002C7A92" w:rsidRDefault="002C7A92" w:rsidP="005E294F">
                  <w:r>
                    <w:t>Integration Method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6CF768" w14:textId="1BA019FD" w:rsidR="002C7A92" w:rsidRDefault="002C7A92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Newmark</w:t>
                  </w:r>
                </w:p>
              </w:tc>
            </w:tr>
            <w:tr w:rsidR="002C7A92" w14:paraId="36A38D71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CF6EF7" w14:textId="3B76003E" w:rsidR="002C7A92" w:rsidRDefault="002C7A92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E0B599" w14:textId="38F41C59" w:rsidR="002C7A92" w:rsidRDefault="002C7A92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hint="eastAsia"/>
                    </w:rPr>
                    <w:t>SOLIDWORKS document (C:\Users\26869\Desktop\game\Solidwork\resource\model\</w:t>
                  </w:r>
                  <w:r>
                    <w:rPr>
                      <w:rFonts w:hint="eastAsia"/>
                    </w:rPr>
                    <w:t>第</w:t>
                  </w:r>
                  <w:r>
                    <w:rPr>
                      <w:rFonts w:hint="eastAsia"/>
                    </w:rPr>
                    <w:t>56</w:t>
                  </w:r>
                  <w:r>
                    <w:rPr>
                      <w:rFonts w:hint="eastAsia"/>
                    </w:rPr>
                    <w:t>课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</w:tbl>
          <w:p w14:paraId="63328B0A" w14:textId="1122956A" w:rsidR="005E294F" w:rsidRDefault="005E294F" w:rsidP="00A96F2C">
            <w:pPr>
              <w:rPr>
                <w:rFonts w:hint="eastAsia"/>
                <w:lang w:eastAsia="zh-CN"/>
              </w:rPr>
            </w:pPr>
          </w:p>
        </w:tc>
      </w:tr>
      <w:bookmarkEnd w:id="1"/>
      <w:bookmarkEnd w:id="2"/>
      <w:bookmarkEnd w:id="3"/>
    </w:tbl>
    <w:p w14:paraId="7DC1931C" w14:textId="77777777" w:rsidR="00F33129" w:rsidRDefault="00F33129"/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3A5AA5FD" w14:textId="77777777" w:rsidTr="00E80CD9">
        <w:tc>
          <w:tcPr>
            <w:tcW w:w="11016" w:type="dxa"/>
          </w:tcPr>
          <w:p w14:paraId="06359B1A" w14:textId="5D58AAFF" w:rsidR="00F33129" w:rsidRPr="00B35001" w:rsidRDefault="002C7A92" w:rsidP="000A7C6B">
            <w:pPr>
              <w:pStyle w:val="1"/>
            </w:pPr>
            <w:bookmarkStart w:id="7" w:name="_Toc228112317"/>
            <w:r>
              <w:lastRenderedPageBreak/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679442EB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8BE6B9" w14:textId="2A83FD74" w:rsidR="00F33129" w:rsidRDefault="002C7A92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1F1C79" w14:textId="08380469" w:rsidR="00F33129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2C7A92" w14:paraId="02DA72C7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786430" w14:textId="1171F9D0" w:rsidR="002C7A92" w:rsidRDefault="002C7A92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A86293" w14:textId="5C8958E9" w:rsidR="002C7A92" w:rsidRDefault="002C7A92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2C7A92" w14:paraId="5FDB5D76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930969" w14:textId="7D9D6389" w:rsidR="002C7A92" w:rsidRDefault="002C7A92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DCCE1A" w14:textId="1A007FA6" w:rsidR="002C7A92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2C7A92" w14:paraId="5EE6B7AE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4C104A" w14:textId="54218007" w:rsidR="002C7A92" w:rsidRDefault="002C7A92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19B94D" w14:textId="24396303" w:rsidR="002C7A92" w:rsidRDefault="002C7A92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2C7A92" w14:paraId="4C51F2F1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A4B264" w14:textId="7EE1E0DD" w:rsidR="002C7A92" w:rsidRDefault="002C7A92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5C771A" w14:textId="3A7C6BE8" w:rsidR="002C7A92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4EA2105D" w14:textId="16CD13A6" w:rsidR="00F33129" w:rsidRDefault="00F33129" w:rsidP="000A7C6B">
            <w:pPr>
              <w:rPr>
                <w:rFonts w:hint="eastAsia"/>
                <w:lang w:eastAsia="zh-CN"/>
              </w:rPr>
            </w:pPr>
          </w:p>
        </w:tc>
      </w:tr>
    </w:tbl>
    <w:p w14:paraId="429EAB75" w14:textId="77777777" w:rsidR="00E80CD9" w:rsidRDefault="00E80CD9" w:rsidP="00076F1F"/>
    <w:tbl>
      <w:tblPr>
        <w:tblStyle w:val="a9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6066726F" w14:textId="77777777" w:rsidTr="005273D5">
        <w:trPr>
          <w:trHeight w:val="4158"/>
        </w:trPr>
        <w:tc>
          <w:tcPr>
            <w:tcW w:w="11136" w:type="dxa"/>
          </w:tcPr>
          <w:p w14:paraId="5C248B75" w14:textId="0906E14D" w:rsidR="00E80CD9" w:rsidRPr="00AC3438" w:rsidRDefault="002C7A92" w:rsidP="000A7C6B">
            <w:pPr>
              <w:pStyle w:val="1"/>
            </w:pPr>
            <w:bookmarkStart w:id="8" w:name="_Toc243733144"/>
            <w:bookmarkStart w:id="9" w:name="_Toc245020112"/>
            <w:bookmarkStart w:id="10" w:name="_Toc245020144"/>
            <w:bookmarkStart w:id="11" w:name="_Toc228112318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1FFDEDDB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106ED30" w14:textId="4C7C04B2" w:rsidR="00E80CD9" w:rsidRPr="003E6C57" w:rsidRDefault="002C7A92" w:rsidP="000A7C6B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1C5EA36" w14:textId="71B555E0" w:rsidR="00E80CD9" w:rsidRPr="003E6C57" w:rsidRDefault="002C7A92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0B6CDB2" w14:textId="7219DE89" w:rsidR="00E80CD9" w:rsidRPr="003E6C57" w:rsidRDefault="002C7A92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6BB4AA87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B9AC0FC" w14:textId="056AC872" w:rsidR="00E80CD9" w:rsidRPr="00577134" w:rsidRDefault="002C7A92" w:rsidP="000A7C6B">
                  <w:pPr>
                    <w:jc w:val="center"/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C9867BF" wp14:editId="031934A7">
                        <wp:extent cx="1904365" cy="1115695"/>
                        <wp:effectExtent l="0" t="0" r="635" b="8255"/>
                        <wp:docPr id="1878410390" name="图片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78410390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15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1-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2BA8D02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EA849D" w14:textId="50FFBBAB" w:rsidR="00E80CD9" w:rsidRPr="00BE6656" w:rsidRDefault="002C7A92" w:rsidP="000A7C6B">
                        <w:pPr>
                          <w:jc w:val="right"/>
                          <w:rPr>
                            <w:rStyle w:val="a3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EE3D0D" w14:textId="182B805A" w:rsidR="00E80CD9" w:rsidRPr="00BE6656" w:rsidRDefault="002C7A9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body you</w:t>
                        </w:r>
                      </w:p>
                    </w:tc>
                  </w:tr>
                  <w:tr w:rsidR="002C7A92" w:rsidRPr="00577134" w14:paraId="7998ABD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F43ABF" w14:textId="7104E0B2" w:rsidR="002C7A92" w:rsidRDefault="002C7A92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7E97F7" w14:textId="632CF018" w:rsidR="002C7A92" w:rsidRDefault="002C7A9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HyperElastic - Mooney Rivlin</w:t>
                        </w:r>
                      </w:p>
                    </w:tc>
                  </w:tr>
                  <w:tr w:rsidR="002C7A92" w:rsidRPr="00577134" w14:paraId="4DA741C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6E407F6" w14:textId="2492FB49" w:rsidR="002C7A92" w:rsidRDefault="002C7A92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5126486" w14:textId="35BED565" w:rsidR="002C7A92" w:rsidRDefault="002C7A9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2C7A92" w:rsidRPr="00577134" w14:paraId="655955F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759925" w14:textId="2F44284B" w:rsidR="002C7A92" w:rsidRDefault="002C7A92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80F58F" w14:textId="64CAA23B" w:rsidR="002C7A92" w:rsidRDefault="002C7A9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 xml:space="preserve">0.45  </w:t>
                        </w:r>
                      </w:p>
                    </w:tc>
                  </w:tr>
                  <w:tr w:rsidR="002C7A92" w:rsidRPr="00577134" w14:paraId="11805E7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C12AF8C" w14:textId="04B3F7E3" w:rsidR="002C7A92" w:rsidRDefault="002C7A92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3E55F29" w14:textId="073962FC" w:rsidR="002C7A92" w:rsidRDefault="002C7A92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960 kg/m^3</w:t>
                        </w:r>
                      </w:p>
                    </w:tc>
                  </w:tr>
                </w:tbl>
                <w:p w14:paraId="06470786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6DF85A7F" w14:textId="22049E63" w:rsidR="00E80CD9" w:rsidRPr="00577134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SolidBody 1(Imported1)(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橡胶按键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)</w:t>
                  </w:r>
                </w:p>
              </w:tc>
            </w:tr>
            <w:tr w:rsidR="002C7A92" w:rsidRPr="000841BF" w14:paraId="2FBA08E2" w14:textId="77777777" w:rsidTr="005A7F2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43B0B2FA" w14:textId="0E46EADC" w:rsidR="002C7A92" w:rsidRPr="000841BF" w:rsidRDefault="002C7A92" w:rsidP="005A7F20">
                  <w:pPr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Curve Data:</w:t>
                  </w:r>
                </w:p>
                <w:tbl>
                  <w:tblPr>
                    <w:tblStyle w:val="a9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516"/>
                    <w:gridCol w:w="3518"/>
                    <w:gridCol w:w="3516"/>
                  </w:tblGrid>
                  <w:tr w:rsidR="002C7A92" w:rsidRPr="000841BF" w14:paraId="448CB299" w14:textId="77777777" w:rsidTr="005A7F20">
                    <w:trPr>
                      <w:trHeight w:val="3168"/>
                    </w:trPr>
                    <w:tc>
                      <w:tcPr>
                        <w:tcW w:w="3516" w:type="dxa"/>
                        <w:vAlign w:val="center"/>
                      </w:tcPr>
                      <w:p w14:paraId="6CCEF26A" w14:textId="51ACAF0C" w:rsidR="002C7A92" w:rsidRPr="00483B0D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518" w:type="dxa"/>
                        <w:vAlign w:val="center"/>
                      </w:tcPr>
                      <w:p w14:paraId="5A36C54A" w14:textId="51A5330D" w:rsidR="002C7A92" w:rsidRPr="00D5399D" w:rsidRDefault="002C7A92" w:rsidP="005A7F20">
                        <w:pPr>
                          <w:jc w:val="center"/>
                          <w:rPr>
                            <w:rStyle w:val="a3"/>
                            <w:bCs w:val="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516" w:type="dxa"/>
                        <w:vAlign w:val="center"/>
                      </w:tcPr>
                      <w:p w14:paraId="023BA099" w14:textId="43AD2460" w:rsidR="002C7A92" w:rsidRPr="000841BF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2C7A92" w:rsidRPr="000841BF" w14:paraId="0979932A" w14:textId="77777777" w:rsidTr="005A7F20">
                    <w:trPr>
                      <w:trHeight w:val="288"/>
                    </w:trPr>
                    <w:tc>
                      <w:tcPr>
                        <w:tcW w:w="3516" w:type="dxa"/>
                        <w:vAlign w:val="center"/>
                      </w:tcPr>
                      <w:p w14:paraId="64AC6715" w14:textId="4994198E" w:rsidR="002C7A92" w:rsidRPr="00577134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Simple Tension</w:t>
                        </w:r>
                      </w:p>
                    </w:tc>
                    <w:tc>
                      <w:tcPr>
                        <w:tcW w:w="3518" w:type="dxa"/>
                        <w:vAlign w:val="center"/>
                      </w:tcPr>
                      <w:p w14:paraId="44FB76C2" w14:textId="49A46B17" w:rsidR="002C7A92" w:rsidRPr="00577134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516" w:type="dxa"/>
                        <w:vAlign w:val="center"/>
                      </w:tcPr>
                      <w:p w14:paraId="7E07BA0D" w14:textId="64595A9A" w:rsidR="002C7A92" w:rsidRPr="00577134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57032BF4" w14:textId="77777777" w:rsidR="002C7A92" w:rsidRPr="000841BF" w:rsidRDefault="002C7A92" w:rsidP="005A7F20">
                  <w:pPr>
                    <w:rPr>
                      <w:rStyle w:val="a3"/>
                      <w:sz w:val="20"/>
                      <w:szCs w:val="20"/>
                    </w:rPr>
                  </w:pPr>
                </w:p>
              </w:tc>
            </w:tr>
            <w:tr w:rsidR="002C7A92" w:rsidRPr="000841BF" w14:paraId="60B22F45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5731E066" w14:textId="612921F0" w:rsidR="002C7A92" w:rsidRPr="00577134" w:rsidRDefault="002C7A92" w:rsidP="005A7F20">
                  <w:pPr>
                    <w:jc w:val="center"/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207E1D0" wp14:editId="39295E73">
                        <wp:extent cx="1904365" cy="1115695"/>
                        <wp:effectExtent l="0" t="0" r="635" b="8255"/>
                        <wp:docPr id="262863816" name="图片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2863816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15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1-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2C7A92" w:rsidRPr="00577134" w14:paraId="46FAC72B" w14:textId="77777777" w:rsidTr="005A7F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7A80A6" w14:textId="3BC53C39" w:rsidR="002C7A92" w:rsidRPr="00BE6656" w:rsidRDefault="002C7A92" w:rsidP="005A7F20">
                        <w:pPr>
                          <w:jc w:val="right"/>
                          <w:rPr>
                            <w:rStyle w:val="a3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9A62C36" w14:textId="6B1E5C9A" w:rsidR="002C7A92" w:rsidRPr="00BE6656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ABS</w:t>
                        </w:r>
                      </w:p>
                    </w:tc>
                  </w:tr>
                  <w:tr w:rsidR="002C7A92" w:rsidRPr="00577134" w14:paraId="0B3BAFD2" w14:textId="77777777" w:rsidTr="005A7F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99A815A" w14:textId="0BD4AF55" w:rsidR="002C7A92" w:rsidRDefault="002C7A92" w:rsidP="005A7F20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7614FB6" w14:textId="79571183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2C7A92" w:rsidRPr="00577134" w14:paraId="730699C5" w14:textId="77777777" w:rsidTr="005A7F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6DA7A93" w14:textId="5F4600B1" w:rsidR="002C7A92" w:rsidRDefault="002C7A92" w:rsidP="005A7F20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69D13A0" w14:textId="1B957652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2C7A92" w:rsidRPr="00577134" w14:paraId="4BF5C2A4" w14:textId="77777777" w:rsidTr="005A7F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11CF852" w14:textId="2E38D97B" w:rsidR="002C7A92" w:rsidRDefault="002C7A92" w:rsidP="005A7F20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6F4D4F" w14:textId="55FC1D99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3e+07 N/m^2</w:t>
                        </w:r>
                      </w:p>
                    </w:tc>
                  </w:tr>
                  <w:tr w:rsidR="002C7A92" w:rsidRPr="00577134" w14:paraId="7CEBF4F6" w14:textId="77777777" w:rsidTr="005A7F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E8CF6C" w14:textId="03218A7D" w:rsidR="002C7A92" w:rsidRDefault="002C7A92" w:rsidP="005A7F20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D6A2A77" w14:textId="38CAA079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2e+09 N/m^2</w:t>
                        </w:r>
                      </w:p>
                    </w:tc>
                  </w:tr>
                  <w:tr w:rsidR="002C7A92" w:rsidRPr="00577134" w14:paraId="182F5619" w14:textId="77777777" w:rsidTr="005A7F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E00A81" w14:textId="6B06C4A3" w:rsidR="002C7A92" w:rsidRDefault="002C7A92" w:rsidP="005A7F20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4FFE634" w14:textId="7DB28CF5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 xml:space="preserve">0.394  </w:t>
                        </w:r>
                      </w:p>
                    </w:tc>
                  </w:tr>
                  <w:tr w:rsidR="002C7A92" w:rsidRPr="00577134" w14:paraId="27809E8C" w14:textId="77777777" w:rsidTr="005A7F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02526FD" w14:textId="0C4F2EB7" w:rsidR="002C7A92" w:rsidRDefault="002C7A92" w:rsidP="005A7F20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C55829C" w14:textId="54BFCB64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1,020 kg/m^3</w:t>
                        </w:r>
                      </w:p>
                    </w:tc>
                  </w:tr>
                  <w:tr w:rsidR="002C7A92" w:rsidRPr="00577134" w14:paraId="75481B03" w14:textId="77777777" w:rsidTr="005A7F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0FAA4CB" w14:textId="6A412764" w:rsidR="002C7A92" w:rsidRDefault="002C7A92" w:rsidP="005A7F20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A90EFB1" w14:textId="60911758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3.189e+08 N/m^2</w:t>
                        </w:r>
                      </w:p>
                    </w:tc>
                  </w:tr>
                </w:tbl>
                <w:p w14:paraId="1DB79544" w14:textId="77777777" w:rsidR="002C7A92" w:rsidRPr="00577134" w:rsidRDefault="002C7A92" w:rsidP="005A7F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26E6009C" w14:textId="6D0AA645" w:rsidR="002C7A92" w:rsidRPr="00577134" w:rsidRDefault="002C7A92" w:rsidP="005A7F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SolidBody 2(Imported2)(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橡胶按键</w:t>
                  </w:r>
                  <w:r>
                    <w:rPr>
                      <w:rStyle w:val="a3"/>
                      <w:rFonts w:hint="eastAsia"/>
                      <w:b w:val="0"/>
                      <w:sz w:val="20"/>
                      <w:szCs w:val="20"/>
                    </w:rPr>
                    <w:t>)</w:t>
                  </w:r>
                </w:p>
              </w:tc>
            </w:tr>
            <w:tr w:rsidR="002C7A92" w:rsidRPr="000841BF" w14:paraId="2D6FF8A0" w14:textId="77777777" w:rsidTr="005A7F2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0E4FFB7F" w14:textId="2CECFA1F" w:rsidR="002C7A92" w:rsidRPr="000841BF" w:rsidRDefault="002C7A92" w:rsidP="005A7F20">
                  <w:pPr>
                    <w:rPr>
                      <w:rStyle w:val="a3"/>
                      <w:rFonts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675FC71C" w14:textId="4A957CA0" w:rsidR="00E80CD9" w:rsidRDefault="00E80CD9" w:rsidP="000A7C6B">
            <w:pPr>
              <w:rPr>
                <w:rFonts w:hint="eastAsia"/>
                <w:lang w:eastAsia="zh-CN"/>
              </w:rPr>
            </w:pPr>
          </w:p>
        </w:tc>
      </w:tr>
      <w:bookmarkEnd w:id="8"/>
      <w:bookmarkEnd w:id="9"/>
      <w:bookmarkEnd w:id="10"/>
    </w:tbl>
    <w:p w14:paraId="5540F06D" w14:textId="77777777" w:rsidR="005273D5" w:rsidRDefault="005273D5" w:rsidP="006518B5"/>
    <w:tbl>
      <w:tblPr>
        <w:tblStyle w:val="a9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7E59150F" w14:textId="77777777" w:rsidTr="00452CBC">
        <w:tc>
          <w:tcPr>
            <w:tcW w:w="11016" w:type="dxa"/>
          </w:tcPr>
          <w:p w14:paraId="37547936" w14:textId="5E1F804A" w:rsidR="005273D5" w:rsidRPr="00AF1A58" w:rsidRDefault="002C7A92" w:rsidP="000A7C6B">
            <w:pPr>
              <w:pStyle w:val="1"/>
              <w:rPr>
                <w:b w:val="0"/>
                <w:bCs w:val="0"/>
              </w:rPr>
            </w:pPr>
            <w:bookmarkStart w:id="12" w:name="_Toc228112319"/>
            <w:r>
              <w:rPr>
                <w:rStyle w:val="a3"/>
              </w:rPr>
              <w:lastRenderedPageBreak/>
              <w:t>Loads and Fixtures</w:t>
            </w:r>
            <w:bookmarkEnd w:id="12"/>
          </w:p>
          <w:tbl>
            <w:tblPr>
              <w:tblStyle w:val="-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3239"/>
              <w:gridCol w:w="2832"/>
            </w:tblGrid>
            <w:tr w:rsidR="005273D5" w14:paraId="24187783" w14:textId="77777777" w:rsidTr="00452CB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EBAF0DF" w14:textId="1CB867C1" w:rsidR="005273D5" w:rsidRPr="004E282D" w:rsidRDefault="002C7A92" w:rsidP="005A5DC6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4B77634" w14:textId="305F9826" w:rsidR="005273D5" w:rsidRPr="004E282D" w:rsidRDefault="002C7A92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3239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D3E5E8A" w14:textId="27C4A2E0" w:rsidR="005273D5" w:rsidRPr="004E282D" w:rsidRDefault="002C7A92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Fixture Details</w:t>
                  </w:r>
                </w:p>
              </w:tc>
              <w:tc>
                <w:tcPr>
                  <w:tcW w:w="2832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CBDB012" w14:textId="1D3C556B" w:rsidR="005273D5" w:rsidRPr="004E282D" w:rsidRDefault="002C7A92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Function Curve</w:t>
                  </w:r>
                </w:p>
              </w:tc>
            </w:tr>
            <w:tr w:rsidR="005273D5" w14:paraId="67C8116E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9AD8F51" w14:textId="2743BAF3" w:rsidR="005273D5" w:rsidRPr="00AD5FBA" w:rsidRDefault="002C7A92" w:rsidP="005A5DC6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Symmetry-1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725FEF23" w14:textId="5A183BBF" w:rsidR="005273D5" w:rsidRPr="006208CB" w:rsidRDefault="002C7A92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EB8FB08" wp14:editId="4380A43C">
                        <wp:extent cx="1772285" cy="1038225"/>
                        <wp:effectExtent l="0" t="0" r="0" b="9525"/>
                        <wp:docPr id="264564492" name="图片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4564492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38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39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B77EA3" w14:paraId="0C5839C3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5661450" w14:textId="4AAC1432" w:rsidR="00B77EA3" w:rsidRPr="00BE6656" w:rsidRDefault="002C7A92" w:rsidP="003F2268">
                        <w:pPr>
                          <w:jc w:val="right"/>
                          <w:rPr>
                            <w:rStyle w:val="a3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82631FB" w14:textId="468FAE83" w:rsidR="00B77EA3" w:rsidRPr="00154A1A" w:rsidRDefault="002C7A9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2C7A92" w14:paraId="4B38ABD2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85071B4" w14:textId="58247A7E" w:rsidR="002C7A92" w:rsidRDefault="002C7A92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126DEA9" w14:textId="0A7C2BF6" w:rsidR="002C7A92" w:rsidRDefault="002C7A92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Symmetry</w:t>
                        </w:r>
                      </w:p>
                    </w:tc>
                  </w:tr>
                </w:tbl>
                <w:p w14:paraId="2FAC9D92" w14:textId="77777777" w:rsidR="005273D5" w:rsidRPr="006208CB" w:rsidRDefault="005273D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2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vAlign w:val="center"/>
                </w:tcPr>
                <w:p w14:paraId="58B9B7AB" w14:textId="77777777" w:rsidR="005273D5" w:rsidRPr="004C6DEB" w:rsidRDefault="005273D5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2C7A92" w14:paraId="2692E7A6" w14:textId="77777777" w:rsidTr="005A7F2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4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5EDED9D2" w14:textId="55D0ABDC" w:rsidR="002C7A92" w:rsidRPr="003F154A" w:rsidRDefault="002C7A92" w:rsidP="005A7F20">
                  <w:pPr>
                    <w:rPr>
                      <w:rStyle w:val="a3"/>
                      <w:bCs/>
                    </w:rPr>
                  </w:pPr>
                  <w:r>
                    <w:rPr>
                      <w:rStyle w:val="a3"/>
                      <w:b/>
                    </w:rPr>
                    <w:t>Resultant Forces</w:t>
                  </w:r>
                </w:p>
                <w:tbl>
                  <w:tblPr>
                    <w:tblStyle w:val="a9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2C7A92" w14:paraId="5FC7462E" w14:textId="77777777" w:rsidTr="005A7F2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6574015" w14:textId="4FAA4F51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C422397" w14:textId="6364EB22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05C6061" w14:textId="7B185848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2EA1AEA" w14:textId="3EE4B6CB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A176D42" w14:textId="6C9FBC70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2C7A92" w14:paraId="59004A54" w14:textId="77777777" w:rsidTr="005A7F2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ADC3E4E" w14:textId="5877A826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4F303E" w14:textId="6AF4FA21" w:rsidR="002C7A92" w:rsidRPr="00EF37BF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-0.278233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FAA8BE" w14:textId="57E856CE" w:rsidR="002C7A92" w:rsidRPr="00EF37BF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0.291003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128625C" w14:textId="469D3027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0.0655814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552151A" w14:textId="61453B96" w:rsidR="002C7A92" w:rsidRPr="00EF37BF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0.407918</w:t>
                        </w:r>
                      </w:p>
                    </w:tc>
                  </w:tr>
                  <w:tr w:rsidR="002C7A92" w14:paraId="7E44D21D" w14:textId="77777777" w:rsidTr="005A7F20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B306815" w14:textId="017A9539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B15D93B" w14:textId="532CA58B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03B599D" w14:textId="07570990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FE9CA2E" w14:textId="174D2814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6FE2100" w14:textId="380BD610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313DAFED" w14:textId="77777777" w:rsidR="002C7A92" w:rsidRDefault="002C7A92" w:rsidP="005A7F20">
                  <w:pPr>
                    <w:jc w:val="center"/>
                    <w:rPr>
                      <w:rStyle w:val="a3"/>
                      <w:b/>
                      <w:sz w:val="18"/>
                      <w:szCs w:val="18"/>
                    </w:rPr>
                  </w:pPr>
                  <w:r>
                    <w:rPr>
                      <w:rStyle w:val="a3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2C7A92" w14:paraId="64C8570C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5816CD7" w14:textId="1C751448" w:rsidR="002C7A92" w:rsidRPr="00AD5FBA" w:rsidRDefault="002C7A92" w:rsidP="005A7F20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01396926" w14:textId="70558D4E" w:rsidR="002C7A92" w:rsidRPr="006208CB" w:rsidRDefault="002C7A92" w:rsidP="005A7F2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D1AD22A" wp14:editId="772AE42E">
                        <wp:extent cx="1772285" cy="1038225"/>
                        <wp:effectExtent l="0" t="0" r="0" b="9525"/>
                        <wp:docPr id="1339343306" name="图片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9343306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38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39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2C7A92" w14:paraId="41696A37" w14:textId="77777777" w:rsidTr="005A7F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2837FCB" w14:textId="7502096F" w:rsidR="002C7A92" w:rsidRPr="00BE6656" w:rsidRDefault="002C7A92" w:rsidP="005A7F20">
                        <w:pPr>
                          <w:jc w:val="right"/>
                          <w:rPr>
                            <w:rStyle w:val="a3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9CA4FEF" w14:textId="6A30EBDF" w:rsidR="002C7A92" w:rsidRPr="00154A1A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2C7A92" w14:paraId="29377114" w14:textId="77777777" w:rsidTr="005A7F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3D8CEE3" w14:textId="4EF9E009" w:rsidR="002C7A92" w:rsidRDefault="002C7A92" w:rsidP="005A7F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F85C084" w14:textId="631495F4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041C8ECF" w14:textId="77777777" w:rsidR="002C7A92" w:rsidRPr="006208CB" w:rsidRDefault="002C7A92" w:rsidP="005A7F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2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vAlign w:val="center"/>
                </w:tcPr>
                <w:p w14:paraId="78D0292B" w14:textId="77777777" w:rsidR="002C7A92" w:rsidRPr="004C6DEB" w:rsidRDefault="002C7A92" w:rsidP="005A7F20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2C7A92" w14:paraId="00910AE9" w14:textId="77777777" w:rsidTr="005A7F2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4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164C7D83" w14:textId="7DEF71B3" w:rsidR="002C7A92" w:rsidRPr="003F154A" w:rsidRDefault="002C7A92" w:rsidP="005A7F20">
                  <w:pPr>
                    <w:rPr>
                      <w:rStyle w:val="a3"/>
                      <w:bCs/>
                    </w:rPr>
                  </w:pPr>
                  <w:r>
                    <w:rPr>
                      <w:rStyle w:val="a3"/>
                      <w:b/>
                    </w:rPr>
                    <w:t>Resultant Forces</w:t>
                  </w:r>
                </w:p>
                <w:tbl>
                  <w:tblPr>
                    <w:tblStyle w:val="a9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2C7A92" w14:paraId="638F22E7" w14:textId="77777777" w:rsidTr="005A7F2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F77D85E" w14:textId="58B0A4BA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3B45675" w14:textId="6F897FA1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86584D8" w14:textId="4DE2B417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9A6311B" w14:textId="2C1FEBDD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67B69C18" w14:textId="580399B8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2C7A92" w14:paraId="649FBD2B" w14:textId="77777777" w:rsidTr="005A7F2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53ADE20" w14:textId="63A07CFE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681BCF" w14:textId="43C948AC" w:rsidR="002C7A92" w:rsidRPr="00EF37BF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0.266454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AFFB827" w14:textId="02FA1613" w:rsidR="002C7A92" w:rsidRPr="00EF37BF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-0.274634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4895D8" w14:textId="780D6F26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0.843945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EA96BF8" w14:textId="2A576BEA" w:rsidR="002C7A92" w:rsidRPr="00EF37BF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0.926642</w:t>
                        </w:r>
                      </w:p>
                    </w:tc>
                  </w:tr>
                  <w:tr w:rsidR="002C7A92" w14:paraId="7125F39B" w14:textId="77777777" w:rsidTr="005A7F20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F28FDAD" w14:textId="1EE80EC4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98B4A2" w14:textId="1BF5C4E1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7567C12" w14:textId="4F2D93E5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BE2BAD8" w14:textId="366DF98B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426D77F" w14:textId="76D3C965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7FF84A8" w14:textId="77777777" w:rsidR="002C7A92" w:rsidRDefault="002C7A92" w:rsidP="005A7F20">
                  <w:pPr>
                    <w:jc w:val="center"/>
                    <w:rPr>
                      <w:rStyle w:val="a3"/>
                      <w:b/>
                      <w:sz w:val="18"/>
                      <w:szCs w:val="18"/>
                    </w:rPr>
                  </w:pPr>
                  <w:r>
                    <w:rPr>
                      <w:rStyle w:val="a3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2C7A92" w14:paraId="274EEEF3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0B32327" w14:textId="3E63C1E9" w:rsidR="002C7A92" w:rsidRPr="00AD5FBA" w:rsidRDefault="002C7A92" w:rsidP="005A7F20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On Flat Faces-1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435847F7" w14:textId="7FC19D75" w:rsidR="002C7A92" w:rsidRPr="006208CB" w:rsidRDefault="002C7A92" w:rsidP="005A7F2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41C28D83" wp14:editId="46A9B253">
                        <wp:extent cx="1772285" cy="1038225"/>
                        <wp:effectExtent l="0" t="0" r="0" b="9525"/>
                        <wp:docPr id="370809328" name="图片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0809328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38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39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2C7A92" w14:paraId="2F20AF38" w14:textId="77777777" w:rsidTr="005A7F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CCD9C6F" w14:textId="791B8D2D" w:rsidR="002C7A92" w:rsidRPr="00BE6656" w:rsidRDefault="002C7A92" w:rsidP="005A7F20">
                        <w:pPr>
                          <w:jc w:val="right"/>
                          <w:rPr>
                            <w:rStyle w:val="a3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6F70FA9" w14:textId="3103E8B7" w:rsidR="002C7A92" w:rsidRPr="00154A1A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2C7A92" w14:paraId="3E32C695" w14:textId="77777777" w:rsidTr="005A7F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B1E9B18" w14:textId="3CF92915" w:rsidR="002C7A92" w:rsidRDefault="002C7A92" w:rsidP="005A7F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030E0F5" w14:textId="3DA9D422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On Flat Faces</w:t>
                        </w:r>
                      </w:p>
                    </w:tc>
                  </w:tr>
                  <w:tr w:rsidR="002C7A92" w14:paraId="51E79E7E" w14:textId="77777777" w:rsidTr="005A7F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4E825BD" w14:textId="3DB8364B" w:rsidR="002C7A92" w:rsidRDefault="002C7A92" w:rsidP="005A7F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8FCB63A" w14:textId="5F07B203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---, ---, -1.2</w:t>
                        </w:r>
                      </w:p>
                    </w:tc>
                  </w:tr>
                  <w:tr w:rsidR="002C7A92" w14:paraId="130E0B5C" w14:textId="77777777" w:rsidTr="005A7F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8B61CB7" w14:textId="1CD690E1" w:rsidR="002C7A92" w:rsidRDefault="002C7A92" w:rsidP="005A7F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D788187" w14:textId="6E80D403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mm</w:t>
                        </w:r>
                      </w:p>
                    </w:tc>
                  </w:tr>
                  <w:tr w:rsidR="002C7A92" w14:paraId="09EC7D29" w14:textId="77777777" w:rsidTr="005A7F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6F76EA9" w14:textId="508A4B1C" w:rsidR="002C7A92" w:rsidRDefault="002C7A92" w:rsidP="005A7F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Time variation: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D5D28A1" w14:textId="64705A5F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on</w:t>
                        </w:r>
                      </w:p>
                    </w:tc>
                  </w:tr>
                </w:tbl>
                <w:p w14:paraId="13EED59B" w14:textId="77777777" w:rsidR="002C7A92" w:rsidRPr="006208CB" w:rsidRDefault="002C7A92" w:rsidP="005A7F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2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vAlign w:val="center"/>
                </w:tcPr>
                <w:tbl>
                  <w:tblPr>
                    <w:tblStyle w:val="a9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51"/>
                  </w:tblGrid>
                  <w:tr w:rsidR="002C7A92" w14:paraId="3411E554" w14:textId="77777777" w:rsidTr="005A7F20">
                    <w:trPr>
                      <w:trHeight w:val="237"/>
                    </w:trPr>
                    <w:tc>
                      <w:tcPr>
                        <w:tcW w:w="2651" w:type="dxa"/>
                        <w:vAlign w:val="center"/>
                        <w:hideMark/>
                      </w:tcPr>
                      <w:p w14:paraId="4C85621E" w14:textId="4547C940" w:rsidR="002C7A92" w:rsidRPr="00F42DD1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2C7A92" w14:paraId="28E8A1D7" w14:textId="77777777" w:rsidTr="005A7F20">
                    <w:trPr>
                      <w:trHeight w:val="316"/>
                    </w:trPr>
                    <w:tc>
                      <w:tcPr>
                        <w:tcW w:w="2651" w:type="dxa"/>
                        <w:vAlign w:val="bottom"/>
                        <w:hideMark/>
                      </w:tcPr>
                      <w:p w14:paraId="2D97857C" w14:textId="228E443A" w:rsidR="002C7A92" w:rsidRPr="004E282D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Time curve</w:t>
                        </w:r>
                      </w:p>
                    </w:tc>
                  </w:tr>
                </w:tbl>
                <w:p w14:paraId="7F958CFE" w14:textId="77777777" w:rsidR="002C7A92" w:rsidRPr="004C6DEB" w:rsidRDefault="002C7A92" w:rsidP="005A7F20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2C7A92" w14:paraId="039C2189" w14:textId="77777777" w:rsidTr="005A7F2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4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2337E7B0" w14:textId="09580E7A" w:rsidR="002C7A92" w:rsidRPr="003F154A" w:rsidRDefault="002C7A92" w:rsidP="005A7F20">
                  <w:pPr>
                    <w:rPr>
                      <w:rStyle w:val="a3"/>
                      <w:bCs/>
                    </w:rPr>
                  </w:pPr>
                  <w:r>
                    <w:rPr>
                      <w:rStyle w:val="a3"/>
                      <w:b/>
                    </w:rPr>
                    <w:t>Resultant Forces</w:t>
                  </w:r>
                </w:p>
                <w:tbl>
                  <w:tblPr>
                    <w:tblStyle w:val="a9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2C7A92" w14:paraId="0BC2CB50" w14:textId="77777777" w:rsidTr="005A7F2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2C01D82" w14:textId="59A60B17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F38E483" w14:textId="0B46BD83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4A338BB" w14:textId="5729BEBF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4C407D1" w14:textId="26114FC2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F6CCB5E" w14:textId="4CB34A34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2C7A92" w14:paraId="0A7EAC53" w14:textId="77777777" w:rsidTr="005A7F2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AFE80C5" w14:textId="4E8FCF42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9EF510" w14:textId="551140A1" w:rsidR="002C7A92" w:rsidRPr="00EF37BF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D2C2515" w14:textId="2CB78C81" w:rsidR="002C7A92" w:rsidRPr="00EF37BF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19747EE" w14:textId="3E88E184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-0.843946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3AF633B" w14:textId="65ACEAC4" w:rsidR="002C7A92" w:rsidRPr="00EF37BF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0.843946</w:t>
                        </w:r>
                      </w:p>
                    </w:tc>
                  </w:tr>
                  <w:tr w:rsidR="002C7A92" w14:paraId="45A8DF6C" w14:textId="77777777" w:rsidTr="005A7F20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8A5901E" w14:textId="7E0EFB61" w:rsidR="002C7A92" w:rsidRDefault="002C7A92" w:rsidP="005A7F20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96AFEE" w14:textId="11E94425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9E81FEB" w14:textId="189609CE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91D47C6" w14:textId="24404EAF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35742C3" w14:textId="35B751F9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7A900EFE" w14:textId="77777777" w:rsidR="002C7A92" w:rsidRDefault="002C7A92" w:rsidP="005A7F20">
                  <w:pPr>
                    <w:jc w:val="center"/>
                    <w:rPr>
                      <w:rStyle w:val="a3"/>
                      <w:b/>
                      <w:sz w:val="18"/>
                      <w:szCs w:val="18"/>
                    </w:rPr>
                  </w:pPr>
                  <w:r>
                    <w:rPr>
                      <w:rStyle w:val="a3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7825C92C" w14:textId="77777777" w:rsidR="005273D5" w:rsidRDefault="005273D5" w:rsidP="00840CC7">
            <w:pPr>
              <w:pStyle w:val="TOC3"/>
            </w:pPr>
          </w:p>
          <w:p w14:paraId="53F8797A" w14:textId="282AD8DD" w:rsidR="005273D5" w:rsidRDefault="005273D5" w:rsidP="000A7C6B">
            <w:pPr>
              <w:rPr>
                <w:rStyle w:val="a3"/>
                <w:rFonts w:hint="eastAsia"/>
                <w:lang w:eastAsia="zh-CN"/>
              </w:rPr>
            </w:pPr>
          </w:p>
        </w:tc>
      </w:tr>
    </w:tbl>
    <w:p w14:paraId="3A89D530" w14:textId="77777777" w:rsidR="00132707" w:rsidRDefault="00132707" w:rsidP="00132707"/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413278BB" w14:textId="77777777" w:rsidTr="005B3D16">
        <w:tc>
          <w:tcPr>
            <w:tcW w:w="11016" w:type="dxa"/>
          </w:tcPr>
          <w:p w14:paraId="54C46C47" w14:textId="4AF5DC7A" w:rsidR="00132707" w:rsidRDefault="00132707" w:rsidP="000A7C6B">
            <w:pPr>
              <w:pStyle w:val="1"/>
            </w:pPr>
            <w:r>
              <w:lastRenderedPageBreak/>
              <w:br w:type="page"/>
            </w:r>
            <w:bookmarkStart w:id="13" w:name="_Toc228112320"/>
            <w:r w:rsidR="002C7A92">
              <w:t>Connector Definitions</w:t>
            </w:r>
            <w:bookmarkEnd w:id="13"/>
          </w:p>
          <w:p w14:paraId="79755707" w14:textId="55181A86" w:rsidR="00132707" w:rsidRDefault="002C7A92" w:rsidP="000A7C6B">
            <w:pPr>
              <w:rPr>
                <w:rFonts w:hint="eastAsia"/>
                <w:lang w:eastAsia="zh-CN"/>
              </w:rPr>
            </w:pPr>
            <w:r>
              <w:t>No Data</w:t>
            </w:r>
          </w:p>
          <w:p w14:paraId="25989EAE" w14:textId="0ECE5E98" w:rsidR="00EF37BF" w:rsidRPr="009C0A33" w:rsidRDefault="00EF37BF" w:rsidP="000A7C6B"/>
          <w:p w14:paraId="7138ED06" w14:textId="77777777" w:rsidR="000F2729" w:rsidRDefault="000F2729" w:rsidP="000A7C6B"/>
          <w:p w14:paraId="2FE9FE8F" w14:textId="1E0FAB90" w:rsidR="00E12C21" w:rsidRDefault="00E12C21" w:rsidP="000A7C6B"/>
          <w:p w14:paraId="564BBD15" w14:textId="77777777" w:rsidR="00D72EE8" w:rsidRDefault="00D72EE8" w:rsidP="00D72EE8"/>
          <w:p w14:paraId="32A1B163" w14:textId="5A356B95" w:rsidR="00D72EE8" w:rsidRPr="009C0A33" w:rsidRDefault="00D72EE8" w:rsidP="00D72EE8"/>
          <w:p w14:paraId="332C2FCC" w14:textId="02B03BDD" w:rsidR="00132707" w:rsidRDefault="00132707" w:rsidP="000A7C6B">
            <w:pPr>
              <w:rPr>
                <w:rFonts w:hint="eastAsia"/>
                <w:lang w:eastAsia="zh-CN"/>
              </w:rPr>
            </w:pPr>
          </w:p>
        </w:tc>
      </w:tr>
    </w:tbl>
    <w:p w14:paraId="484E6CAF" w14:textId="77777777" w:rsidR="00104BD8" w:rsidRDefault="00104BD8" w:rsidP="006936A0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7F04F4AC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3E28D85" w14:textId="68EB70D5" w:rsidR="00104BD8" w:rsidRDefault="002C7A92" w:rsidP="002C7A92">
            <w:pPr>
              <w:pStyle w:val="1"/>
              <w:rPr>
                <w:rFonts w:hint="eastAsia"/>
              </w:rPr>
            </w:pPr>
            <w:bookmarkStart w:id="14" w:name="_Toc228112321"/>
            <w:r>
              <w:t>Interaction Information</w:t>
            </w:r>
            <w:bookmarkEnd w:id="14"/>
          </w:p>
          <w:p w14:paraId="255BE476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33462208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1583EBC" w14:textId="4B54EA61" w:rsidR="002B4DE8" w:rsidRDefault="002C7A92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16B9128" w14:textId="736A07AE" w:rsidR="002B4DE8" w:rsidRDefault="002C7A92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6AC83B9" w14:textId="64966E27" w:rsidR="002B4DE8" w:rsidRDefault="002C7A92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481E0D9E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4944DDF" w14:textId="0A3DE18C" w:rsidR="002B4DE8" w:rsidRPr="00211C62" w:rsidRDefault="002C7A92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Local Interaction-1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687C29FE" w14:textId="56727698" w:rsidR="002B4DE8" w:rsidRPr="000B04D4" w:rsidRDefault="002C7A92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003C7E2A" wp14:editId="1A443B75">
                        <wp:extent cx="2445385" cy="1432560"/>
                        <wp:effectExtent l="0" t="0" r="0" b="0"/>
                        <wp:docPr id="151515507" name="图片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515507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432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399BBB20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E63E823" w14:textId="7DE2E205" w:rsidR="0017091B" w:rsidRPr="00BE6656" w:rsidRDefault="002C7A92" w:rsidP="004F6DE4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9CD7203" w14:textId="0405C5CB" w:rsidR="0017091B" w:rsidRPr="00BE6656" w:rsidRDefault="002C7A92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 xml:space="preserve">Contact interaction pair </w:t>
                        </w:r>
                      </w:p>
                    </w:tc>
                  </w:tr>
                  <w:tr w:rsidR="002C7A92" w14:paraId="020EBE45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E8738D7" w14:textId="0AA5FBF1" w:rsidR="002C7A92" w:rsidRDefault="002C7A92" w:rsidP="004F6DE4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49C7A5C" w14:textId="1CBEF9BD" w:rsidR="002C7A92" w:rsidRDefault="002C7A92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2 face(s)</w:t>
                        </w:r>
                      </w:p>
                    </w:tc>
                  </w:tr>
                  <w:tr w:rsidR="002C7A92" w14:paraId="620315AC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350EDED" w14:textId="2B6362E5" w:rsidR="002C7A92" w:rsidRDefault="002C7A92" w:rsidP="004F6DE4">
                        <w:pPr>
                          <w:jc w:val="right"/>
                        </w:pPr>
                        <w:r>
                          <w:t>Advanced: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2C45BD1" w14:textId="1ED5A4E3" w:rsidR="002C7A92" w:rsidRDefault="002C7A92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Surface to surface</w:t>
                        </w:r>
                      </w:p>
                    </w:tc>
                  </w:tr>
                </w:tbl>
                <w:p w14:paraId="266692E4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2C7A92" w14:paraId="52BB2F45" w14:textId="77777777" w:rsidTr="005A7F2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3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4F81BD" w:themeColor="accent1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1A27B42" w14:textId="3B1BB510" w:rsidR="002C7A92" w:rsidRDefault="002C7A92" w:rsidP="005A7F20">
                  <w:pPr>
                    <w:rPr>
                      <w:rStyle w:val="a3"/>
                    </w:rPr>
                  </w:pPr>
                  <w:r>
                    <w:rPr>
                      <w:rStyle w:val="a3"/>
                      <w:b/>
                    </w:rPr>
                    <w:t>Contact/Friction force</w:t>
                  </w:r>
                </w:p>
                <w:tbl>
                  <w:tblPr>
                    <w:tblStyle w:val="a9"/>
                    <w:tblW w:w="10597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547"/>
                    <w:gridCol w:w="1967"/>
                    <w:gridCol w:w="1967"/>
                    <w:gridCol w:w="1967"/>
                    <w:gridCol w:w="2149"/>
                  </w:tblGrid>
                  <w:tr w:rsidR="002C7A92" w14:paraId="0E4A39B8" w14:textId="77777777" w:rsidTr="005A7F20">
                    <w:trPr>
                      <w:trHeight w:val="273"/>
                    </w:trPr>
                    <w:tc>
                      <w:tcPr>
                        <w:tcW w:w="254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515F33CB" w14:textId="189778EF" w:rsidR="002C7A92" w:rsidRDefault="002C7A92" w:rsidP="005A7F20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4C52E204" w14:textId="5A2BC3C3" w:rsidR="002C7A92" w:rsidRDefault="002C7A92" w:rsidP="005A7F20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22B58EA5" w14:textId="54D55730" w:rsidR="002C7A92" w:rsidRDefault="002C7A92" w:rsidP="005A7F20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2A2E0597" w14:textId="700B8B7B" w:rsidR="002C7A92" w:rsidRDefault="002C7A92" w:rsidP="005A7F20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149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42994DCB" w14:textId="5197867D" w:rsidR="002C7A92" w:rsidRDefault="002C7A92" w:rsidP="005A7F20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2C7A92" w14:paraId="1DDCA4BF" w14:textId="77777777" w:rsidTr="005A7F20">
                    <w:trPr>
                      <w:trHeight w:val="287"/>
                    </w:trPr>
                    <w:tc>
                      <w:tcPr>
                        <w:tcW w:w="254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5094FA92" w14:textId="107C3E6E" w:rsidR="002C7A92" w:rsidRDefault="002C7A92" w:rsidP="005A7F20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Contact Force(N)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E5D8BC0" w14:textId="37F8B05E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-1.4733E-05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5C74759" w14:textId="4ED5E806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1.5158E-05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29091240" w14:textId="62CD64BD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-0.5328</w:t>
                        </w:r>
                      </w:p>
                    </w:tc>
                    <w:tc>
                      <w:tcPr>
                        <w:tcW w:w="2149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5C0DF0D3" w14:textId="69A2E9ED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0.5328</w:t>
                        </w:r>
                      </w:p>
                    </w:tc>
                  </w:tr>
                </w:tbl>
                <w:p w14:paraId="34A901EA" w14:textId="77777777" w:rsidR="002C7A92" w:rsidRPr="00213D4E" w:rsidRDefault="002C7A92" w:rsidP="005A7F20">
                  <w:r>
                    <w:t xml:space="preserve">              </w:t>
                  </w:r>
                </w:p>
              </w:tc>
            </w:tr>
            <w:tr w:rsidR="002C7A92" w14:paraId="548E0CD6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00294B0" w14:textId="3A7560B8" w:rsidR="002C7A92" w:rsidRPr="00211C62" w:rsidRDefault="002C7A92" w:rsidP="005A7F20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Local Interaction-2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6E0EE306" w14:textId="21685E0D" w:rsidR="002C7A92" w:rsidRPr="000B04D4" w:rsidRDefault="002C7A92" w:rsidP="005A7F2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3BECEC7E" wp14:editId="302BC57E">
                        <wp:extent cx="2445385" cy="1432560"/>
                        <wp:effectExtent l="0" t="0" r="0" b="0"/>
                        <wp:docPr id="1592301667" name="图片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92301667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432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2C7A92" w14:paraId="1857AFF9" w14:textId="77777777" w:rsidTr="005A7F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C285B22" w14:textId="5F5F18E5" w:rsidR="002C7A92" w:rsidRPr="00BE6656" w:rsidRDefault="002C7A92" w:rsidP="005A7F20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33D0E3A" w14:textId="5E4AEBCC" w:rsidR="002C7A92" w:rsidRPr="00BE6656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 xml:space="preserve">Contact interaction pair </w:t>
                        </w:r>
                      </w:p>
                    </w:tc>
                  </w:tr>
                  <w:tr w:rsidR="002C7A92" w14:paraId="72236B3E" w14:textId="77777777" w:rsidTr="005A7F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07A92A2" w14:textId="53D62681" w:rsidR="002C7A92" w:rsidRDefault="002C7A92" w:rsidP="005A7F20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9580E24" w14:textId="598FFBCD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2 face(s)</w:t>
                        </w:r>
                      </w:p>
                    </w:tc>
                  </w:tr>
                  <w:tr w:rsidR="002C7A92" w14:paraId="16C9F4C5" w14:textId="77777777" w:rsidTr="005A7F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43208AF" w14:textId="5CBFF3F8" w:rsidR="002C7A92" w:rsidRDefault="002C7A92" w:rsidP="005A7F20">
                        <w:pPr>
                          <w:jc w:val="right"/>
                        </w:pPr>
                        <w:r>
                          <w:t>Advanced: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E83F139" w14:textId="4AFF5918" w:rsidR="002C7A92" w:rsidRDefault="002C7A92" w:rsidP="005A7F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Surface to surface</w:t>
                        </w:r>
                      </w:p>
                    </w:tc>
                  </w:tr>
                </w:tbl>
                <w:p w14:paraId="7706A252" w14:textId="77777777" w:rsidR="002C7A92" w:rsidRPr="00211C62" w:rsidRDefault="002C7A92" w:rsidP="005A7F2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2C7A92" w14:paraId="0D5E5ADB" w14:textId="77777777" w:rsidTr="005A7F2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3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4F81BD" w:themeColor="accent1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0DAA82" w14:textId="2FE602DD" w:rsidR="002C7A92" w:rsidRDefault="002C7A92" w:rsidP="005A7F20">
                  <w:pPr>
                    <w:rPr>
                      <w:rStyle w:val="a3"/>
                    </w:rPr>
                  </w:pPr>
                  <w:r>
                    <w:rPr>
                      <w:rStyle w:val="a3"/>
                      <w:b/>
                    </w:rPr>
                    <w:t>Contact/Friction force</w:t>
                  </w:r>
                </w:p>
                <w:tbl>
                  <w:tblPr>
                    <w:tblStyle w:val="a9"/>
                    <w:tblW w:w="10597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547"/>
                    <w:gridCol w:w="1967"/>
                    <w:gridCol w:w="1967"/>
                    <w:gridCol w:w="1967"/>
                    <w:gridCol w:w="2149"/>
                  </w:tblGrid>
                  <w:tr w:rsidR="002C7A92" w14:paraId="0897A7F0" w14:textId="77777777" w:rsidTr="005A7F20">
                    <w:trPr>
                      <w:trHeight w:val="273"/>
                    </w:trPr>
                    <w:tc>
                      <w:tcPr>
                        <w:tcW w:w="254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1F53308B" w14:textId="3405A58F" w:rsidR="002C7A92" w:rsidRDefault="002C7A92" w:rsidP="005A7F20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557A0CE0" w14:textId="2C2066C8" w:rsidR="002C7A92" w:rsidRDefault="002C7A92" w:rsidP="005A7F20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464CD90C" w14:textId="7A7F3485" w:rsidR="002C7A92" w:rsidRDefault="002C7A92" w:rsidP="005A7F20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0D2F7BE0" w14:textId="3B4A9A1A" w:rsidR="002C7A92" w:rsidRDefault="002C7A92" w:rsidP="005A7F20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149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71B00408" w14:textId="70E0B0D0" w:rsidR="002C7A92" w:rsidRDefault="002C7A92" w:rsidP="005A7F20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2C7A92" w14:paraId="3A17FDCE" w14:textId="77777777" w:rsidTr="005A7F20">
                    <w:trPr>
                      <w:trHeight w:val="287"/>
                    </w:trPr>
                    <w:tc>
                      <w:tcPr>
                        <w:tcW w:w="254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3D124D92" w14:textId="5A794561" w:rsidR="002C7A92" w:rsidRDefault="002C7A92" w:rsidP="005A7F20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Contact Force(N)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236BA67" w14:textId="14CB07AD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4.2402E-07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899A52A" w14:textId="26B3C6F6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-7.5849E-08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961E207" w14:textId="30C894C7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-0.31115</w:t>
                        </w:r>
                      </w:p>
                    </w:tc>
                    <w:tc>
                      <w:tcPr>
                        <w:tcW w:w="2149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B28DFA2" w14:textId="19AD4A23" w:rsidR="002C7A92" w:rsidRDefault="002C7A92" w:rsidP="005A7F20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0.31115</w:t>
                        </w:r>
                      </w:p>
                    </w:tc>
                  </w:tr>
                </w:tbl>
                <w:p w14:paraId="4570A45D" w14:textId="77777777" w:rsidR="002C7A92" w:rsidRPr="00213D4E" w:rsidRDefault="002C7A92" w:rsidP="005A7F20">
                  <w:r>
                    <w:t xml:space="preserve">              </w:t>
                  </w:r>
                </w:p>
              </w:tc>
            </w:tr>
          </w:tbl>
          <w:p w14:paraId="0C2A3077" w14:textId="0ECC96CE" w:rsidR="00104BD8" w:rsidRDefault="00104BD8" w:rsidP="000A7C6B">
            <w:pPr>
              <w:rPr>
                <w:rStyle w:val="A30"/>
                <w:rFonts w:hint="eastAsia"/>
                <w:lang w:eastAsia="zh-CN"/>
              </w:rPr>
            </w:pPr>
          </w:p>
          <w:p w14:paraId="4991F230" w14:textId="77777777" w:rsidR="00104BD8" w:rsidRDefault="00104BD8" w:rsidP="000A7C6B"/>
        </w:tc>
      </w:tr>
    </w:tbl>
    <w:p w14:paraId="7C2B777F" w14:textId="77777777" w:rsidR="00A61A59" w:rsidRDefault="00A61A59" w:rsidP="006936A0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1C384873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A943DA5" w14:textId="047A246E" w:rsidR="00A61A59" w:rsidRDefault="002C7A92" w:rsidP="000A7C6B">
            <w:pPr>
              <w:pStyle w:val="1"/>
            </w:pPr>
            <w:bookmarkStart w:id="15" w:name="_Toc228112322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08021EC9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0DBC2F" w14:textId="5488443D" w:rsidR="00A9531D" w:rsidRDefault="002C7A92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F9175C" w14:textId="6ECC4F2E" w:rsidR="00A9531D" w:rsidRDefault="002C7A9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2C7A92" w14:paraId="08B0EF96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B5E781" w14:textId="06E3FC54" w:rsidR="002C7A92" w:rsidRDefault="002C7A92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7F10B6" w14:textId="7353C3C8" w:rsidR="002C7A92" w:rsidRDefault="002C7A9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2C7A92" w14:paraId="5C44D0FB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EB983C" w14:textId="57121016" w:rsidR="002C7A92" w:rsidRDefault="002C7A92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3C1029" w14:textId="6B001333" w:rsidR="002C7A92" w:rsidRDefault="002C7A9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2C7A92" w14:paraId="621674D1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AB0011" w14:textId="128C558A" w:rsidR="002C7A92" w:rsidRDefault="002C7A92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2E30E5" w14:textId="2CBA39EB" w:rsidR="002C7A92" w:rsidRDefault="002C7A9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0.861166 mm</w:t>
                  </w:r>
                </w:p>
              </w:tc>
            </w:tr>
            <w:tr w:rsidR="002C7A92" w14:paraId="10AE482C" w14:textId="77777777" w:rsidTr="002C7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DA1133" w14:textId="091387C5" w:rsidR="002C7A92" w:rsidRDefault="002C7A92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D2BD20" w14:textId="4D4C447E" w:rsidR="002C7A92" w:rsidRDefault="002C7A9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0.0803635 mm</w:t>
                  </w:r>
                </w:p>
              </w:tc>
            </w:tr>
            <w:tr w:rsidR="002C7A92" w14:paraId="2F4110ED" w14:textId="77777777" w:rsidTr="002C7A92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AE0909" w14:textId="6E331AAD" w:rsidR="002C7A92" w:rsidRDefault="002C7A92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9D6BE6" w14:textId="39936319" w:rsidR="002C7A92" w:rsidRDefault="002C7A9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5463A9F5" w14:textId="77777777" w:rsidR="00690657" w:rsidRDefault="00690657" w:rsidP="00690657"/>
          <w:p w14:paraId="0E7C0AE7" w14:textId="27B3AEA0" w:rsidR="00A9531D" w:rsidRPr="00690657" w:rsidRDefault="002C7A92" w:rsidP="00690657">
            <w:pPr>
              <w:pStyle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5675D1C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BAECCD" w14:textId="4646FD0C" w:rsidR="007107BE" w:rsidRDefault="002C7A92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1B46BE" w14:textId="763CE170" w:rsidR="007107BE" w:rsidRDefault="002C7A9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14660</w:t>
                  </w:r>
                </w:p>
              </w:tc>
            </w:tr>
            <w:tr w:rsidR="002C7A92" w14:paraId="3BD8CDC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421657" w14:textId="075AE84B" w:rsidR="002C7A92" w:rsidRDefault="002C7A92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60137E" w14:textId="458E4409" w:rsidR="002C7A92" w:rsidRDefault="002C7A9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8647</w:t>
                  </w:r>
                </w:p>
              </w:tc>
            </w:tr>
            <w:tr w:rsidR="002C7A92" w14:paraId="6EC0AB0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C32DD5" w14:textId="706DA386" w:rsidR="002C7A92" w:rsidRDefault="002C7A92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C21586" w14:textId="39273B40" w:rsidR="002C7A92" w:rsidRDefault="002C7A9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13.34</w:t>
                  </w:r>
                </w:p>
              </w:tc>
            </w:tr>
            <w:tr w:rsidR="002C7A92" w14:paraId="5605FF5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9923E4" w14:textId="3F22B202" w:rsidR="002C7A92" w:rsidRDefault="002C7A92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02BC7D" w14:textId="3113D00B" w:rsidR="002C7A92" w:rsidRDefault="002C7A9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92.9</w:t>
                  </w:r>
                </w:p>
              </w:tc>
            </w:tr>
            <w:tr w:rsidR="002C7A92" w14:paraId="72A392C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EE6503" w14:textId="08425F38" w:rsidR="002C7A92" w:rsidRDefault="002C7A92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A60891" w14:textId="754B9E1D" w:rsidR="002C7A92" w:rsidRDefault="002C7A9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0.081</w:t>
                  </w:r>
                </w:p>
              </w:tc>
            </w:tr>
            <w:tr w:rsidR="002C7A92" w14:paraId="6D3B0B9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D4DA71" w14:textId="0D38CC7E" w:rsidR="002C7A92" w:rsidRDefault="002C7A92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CCEA08" w14:textId="5709C46E" w:rsidR="002C7A92" w:rsidRDefault="002C7A9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2C7A92" w14:paraId="2F42F56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E7E5C1" w14:textId="36CC5EFC" w:rsidR="002C7A92" w:rsidRDefault="002C7A92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662268" w14:textId="5964ADBB" w:rsidR="002C7A92" w:rsidRDefault="002C7A92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00:00:03</w:t>
                  </w:r>
                </w:p>
              </w:tc>
            </w:tr>
            <w:tr w:rsidR="002C7A92" w14:paraId="53FA03B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3CD9EF" w14:textId="396CA047" w:rsidR="002C7A92" w:rsidRDefault="002C7A92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8185E3" w14:textId="174D8AC1" w:rsidR="002C7A92" w:rsidRDefault="002C7A92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REMY</w:t>
                  </w:r>
                </w:p>
              </w:tc>
            </w:tr>
          </w:tbl>
          <w:p w14:paraId="332DDAFB" w14:textId="333EECAB" w:rsidR="002F5299" w:rsidRDefault="002F5299" w:rsidP="00690657">
            <w:pPr>
              <w:pStyle w:val="2"/>
              <w:rPr>
                <w:rFonts w:hint="eastAsia"/>
                <w:sz w:val="24"/>
                <w:szCs w:val="24"/>
                <w:lang w:eastAsia="zh-CN"/>
              </w:rPr>
            </w:pPr>
          </w:p>
          <w:p w14:paraId="1066A836" w14:textId="716BFF8E" w:rsidR="00A61A59" w:rsidRPr="00690657" w:rsidRDefault="002C7A92" w:rsidP="00690657">
            <w:pPr>
              <w:pStyle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7DBBD326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D4FCE99" w14:textId="1684E127" w:rsidR="00A61A59" w:rsidRDefault="002C7A92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09B59927" w14:textId="57FB9EDD" w:rsidR="00A61A59" w:rsidRDefault="002C7A92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16C13148" w14:textId="09B56430" w:rsidR="00A61A59" w:rsidRDefault="002C7A92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0C8C4EE8" w14:textId="0DB4A156" w:rsidR="00A61A59" w:rsidRDefault="002C7A92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2E8B5B47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9A053D7" w14:textId="7C058FE9" w:rsidR="00A61A59" w:rsidRPr="004D2956" w:rsidRDefault="002C7A92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6BD1C7A" w14:textId="4230B760" w:rsidR="00A61A59" w:rsidRPr="004D2956" w:rsidRDefault="002C7A92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FFA1EBB" w14:textId="76F3BD4A" w:rsidR="00A61A59" w:rsidRPr="004D2956" w:rsidRDefault="002C7A92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979BE6E" w14:textId="5DD5C3C2" w:rsidR="00A61A59" w:rsidRPr="004D2956" w:rsidRDefault="002C7A92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4D7EFD2F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397A0D" w14:textId="57565E44" w:rsidR="00A61A59" w:rsidRDefault="002C7A92" w:rsidP="000A7C6B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76B4274" wp14:editId="7E67EE5D">
                        <wp:extent cx="6691630" cy="3920490"/>
                        <wp:effectExtent l="0" t="0" r="0" b="3810"/>
                        <wp:docPr id="169148146" name="图片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148146" name="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920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F0C1499" w14:textId="0157DA8E" w:rsidR="00A61A59" w:rsidRPr="004D2956" w:rsidRDefault="002C7A92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Press the rubber button repeatedly-Nonlinear 1-Quality-Quality1</w:t>
                  </w:r>
                </w:p>
              </w:tc>
            </w:tr>
          </w:tbl>
          <w:p w14:paraId="5BDF2FC4" w14:textId="7C88EA80" w:rsidR="00A61A59" w:rsidRPr="00F077CB" w:rsidRDefault="00A61A59" w:rsidP="000A7C6B">
            <w:pPr>
              <w:rPr>
                <w:rFonts w:hint="eastAsia"/>
                <w:lang w:eastAsia="zh-CN"/>
              </w:rPr>
            </w:pPr>
          </w:p>
        </w:tc>
      </w:tr>
    </w:tbl>
    <w:p w14:paraId="364019E0" w14:textId="77777777" w:rsidR="002C53F9" w:rsidRDefault="002C53F9" w:rsidP="006936A0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67E7D775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42D85C2" w14:textId="2D743C1C" w:rsidR="002C53F9" w:rsidRDefault="002C7A92" w:rsidP="000A7C6B">
            <w:pPr>
              <w:pStyle w:val="1"/>
            </w:pPr>
            <w:bookmarkStart w:id="16" w:name="_Toc228112323"/>
            <w:r>
              <w:t>Sensor Details</w:t>
            </w:r>
            <w:bookmarkEnd w:id="16"/>
          </w:p>
          <w:p w14:paraId="6A7D6711" w14:textId="6DA0CE98" w:rsidR="002C53F9" w:rsidRPr="00F077CB" w:rsidRDefault="002C7A92" w:rsidP="000A7C6B">
            <w:pPr>
              <w:rPr>
                <w:rFonts w:hint="eastAsia"/>
                <w:lang w:eastAsia="zh-CN"/>
              </w:rPr>
            </w:pPr>
            <w:r>
              <w:t>No Data</w:t>
            </w:r>
          </w:p>
        </w:tc>
      </w:tr>
    </w:tbl>
    <w:p w14:paraId="44418D01" w14:textId="77777777" w:rsidR="005F5B79" w:rsidRDefault="005F5B79" w:rsidP="00F12133"/>
    <w:tbl>
      <w:tblPr>
        <w:tblStyle w:val="a9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764F9BFD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21CB2F9D" w14:textId="3FAE4A07" w:rsidR="005F5B79" w:rsidRDefault="002C7A92" w:rsidP="000A7C6B">
            <w:pPr>
              <w:pStyle w:val="1"/>
            </w:pPr>
            <w:bookmarkStart w:id="17" w:name="_Toc228112324"/>
            <w:r>
              <w:lastRenderedPageBreak/>
              <w:t>Resultant Forces</w:t>
            </w:r>
            <w:bookmarkEnd w:id="17"/>
          </w:p>
          <w:p w14:paraId="0AEE621F" w14:textId="637835BE" w:rsidR="005F5B79" w:rsidRPr="000B04D4" w:rsidRDefault="002C7A92" w:rsidP="000A7C6B">
            <w:pPr>
              <w:pStyle w:val="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27BEB802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636E8B2" w14:textId="03490423" w:rsidR="005F5B79" w:rsidRDefault="002C7A92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389DFAA" w14:textId="7FA7A823" w:rsidR="005F5B79" w:rsidRDefault="002C7A9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B563EEB" w14:textId="4051E64E" w:rsidR="005F5B79" w:rsidRDefault="002C7A9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6B8A61F" w14:textId="62244543" w:rsidR="005F5B79" w:rsidRDefault="002C7A9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4C9CA8E" w14:textId="56510891" w:rsidR="005F5B79" w:rsidRDefault="002C7A9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C6C7484" w14:textId="0E6A665B" w:rsidR="005F5B79" w:rsidRDefault="002C7A9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70DBC234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AA5E636" w14:textId="23305D6D" w:rsidR="005F5B79" w:rsidRPr="004D2956" w:rsidRDefault="002C7A92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97D9C61" w14:textId="5DEA5321" w:rsidR="005F5B79" w:rsidRPr="004D2956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2E50B41" w14:textId="20FD1B07" w:rsidR="005F5B79" w:rsidRPr="004D2956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7.94389e-08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7EDAA89" w14:textId="24820D75" w:rsidR="005F5B79" w:rsidRPr="004D2956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-1.00117e-08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3B40F27" w14:textId="7DC27731" w:rsidR="005F5B79" w:rsidRPr="004D2956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6.78119e-08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DB62CA7" w14:textId="22E56BA8" w:rsidR="005F5B79" w:rsidRPr="004D2956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1.04925e-07</w:t>
                  </w:r>
                </w:p>
              </w:tc>
            </w:tr>
          </w:tbl>
          <w:p w14:paraId="39B6464B" w14:textId="3281ED0E" w:rsidR="005F5B79" w:rsidRPr="000B04D4" w:rsidRDefault="002C7A92" w:rsidP="000A7C6B">
            <w:pPr>
              <w:pStyle w:val="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6548AF2B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0B37966" w14:textId="0C5E6D9B" w:rsidR="005F5B79" w:rsidRDefault="002C7A92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04502D7" w14:textId="1118DF58" w:rsidR="005F5B79" w:rsidRDefault="002C7A9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28AC235" w14:textId="178D999E" w:rsidR="005F5B79" w:rsidRDefault="002C7A9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0492565" w14:textId="30D6CB31" w:rsidR="005F5B79" w:rsidRDefault="002C7A9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12C9218" w14:textId="3B89C3C4" w:rsidR="005F5B79" w:rsidRDefault="002C7A9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5ED8D0A" w14:textId="1B4A422C" w:rsidR="005F5B79" w:rsidRDefault="002C7A92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780B3DE1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074EC19" w14:textId="1D9F77F3" w:rsidR="005F5B79" w:rsidRPr="004D2956" w:rsidRDefault="002C7A92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0924F01" w14:textId="023CDD62" w:rsidR="005F5B79" w:rsidRPr="004D2956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7ED9D9F" w14:textId="2E4AFA5F" w:rsidR="005F5B79" w:rsidRPr="004D2956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1C4C8CF" w14:textId="3B3DD524" w:rsidR="005F5B79" w:rsidRPr="004D2956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5588432" w14:textId="2F281464" w:rsidR="005F5B79" w:rsidRPr="004D2956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FD42138" w14:textId="0AD94F94" w:rsidR="005F5B79" w:rsidRPr="004D2956" w:rsidRDefault="002C7A92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6251C717" w14:textId="77777777" w:rsidR="005F5B79" w:rsidRDefault="005F5B79" w:rsidP="000A7C6B"/>
        </w:tc>
      </w:tr>
      <w:tr w:rsidR="005F5B79" w14:paraId="0FA8FCA5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6720228F" w14:textId="0AE00BC4" w:rsidR="00C6072D" w:rsidRPr="000B04D4" w:rsidRDefault="002C7A92" w:rsidP="00C6072D">
            <w:pPr>
              <w:pStyle w:val="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2972DE1D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6DAA648" w14:textId="5F3A10D9" w:rsidR="00C6072D" w:rsidRDefault="002C7A92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D2A0C4C" w14:textId="00767AB5" w:rsidR="00C6072D" w:rsidRDefault="002C7A9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12687EA" w14:textId="50D3C587" w:rsidR="00C6072D" w:rsidRDefault="002C7A9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E3900B5" w14:textId="74A96C46" w:rsidR="00C6072D" w:rsidRDefault="002C7A9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BDD24C1" w14:textId="3807C4A7" w:rsidR="00C6072D" w:rsidRDefault="002C7A9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DD7C37A" w14:textId="16B04882" w:rsidR="00C6072D" w:rsidRDefault="002C7A92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0AF97B7A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6BFBA41" w14:textId="51A5339E" w:rsidR="00C6072D" w:rsidRPr="004D2956" w:rsidRDefault="002C7A92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4592088" w14:textId="5C4E3257" w:rsidR="00C6072D" w:rsidRPr="004D2956" w:rsidRDefault="002C7A9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A420834" w14:textId="674DAD73" w:rsidR="00C6072D" w:rsidRPr="004D2956" w:rsidRDefault="002C7A9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2418409" w14:textId="22ABAD7F" w:rsidR="00C6072D" w:rsidRPr="004D2956" w:rsidRDefault="002C7A9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673429B" w14:textId="1D1014CF" w:rsidR="00C6072D" w:rsidRPr="004D2956" w:rsidRDefault="002C7A9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ECF1F89" w14:textId="03DA72F4" w:rsidR="00C6072D" w:rsidRPr="004D2956" w:rsidRDefault="002C7A9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002AD59" w14:textId="284374FC" w:rsidR="00C6072D" w:rsidRPr="000B04D4" w:rsidRDefault="002C7A92" w:rsidP="00C6072D">
            <w:pPr>
              <w:pStyle w:val="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5D8ABC01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1C0E163" w14:textId="71DA6D80" w:rsidR="00C6072D" w:rsidRDefault="002C7A92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F935353" w14:textId="50F50CCA" w:rsidR="00C6072D" w:rsidRDefault="002C7A9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1F0987A" w14:textId="2FBBFB32" w:rsidR="00C6072D" w:rsidRDefault="002C7A9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6166DF1" w14:textId="735C646C" w:rsidR="00C6072D" w:rsidRDefault="002C7A9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584866C" w14:textId="1F8F8C3D" w:rsidR="00C6072D" w:rsidRDefault="002C7A9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825CF32" w14:textId="392498A7" w:rsidR="00C6072D" w:rsidRDefault="002C7A92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6C4463DC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E5B6288" w14:textId="63A7C527" w:rsidR="00C6072D" w:rsidRPr="004D2956" w:rsidRDefault="002C7A92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DFD207" w14:textId="63F8851C" w:rsidR="00C6072D" w:rsidRPr="004D2956" w:rsidRDefault="002C7A9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F89091E" w14:textId="59A0867A" w:rsidR="00C6072D" w:rsidRPr="004D2956" w:rsidRDefault="002C7A9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2FB50B" w14:textId="3A85755A" w:rsidR="00C6072D" w:rsidRPr="004D2956" w:rsidRDefault="002C7A9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C413C1D" w14:textId="6103D08E" w:rsidR="00C6072D" w:rsidRPr="004D2956" w:rsidRDefault="002C7A9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DAC0B90" w14:textId="4C01040D" w:rsidR="00C6072D" w:rsidRPr="004D2956" w:rsidRDefault="002C7A92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656FDE1D" w14:textId="741CBEC8" w:rsidR="005F5B79" w:rsidRDefault="005F5B79" w:rsidP="000A7C6B">
            <w:pPr>
              <w:rPr>
                <w:rFonts w:hint="eastAsia"/>
                <w:lang w:eastAsia="zh-CN"/>
              </w:rPr>
            </w:pPr>
          </w:p>
        </w:tc>
      </w:tr>
      <w:bookmarkEnd w:id="18"/>
      <w:bookmarkEnd w:id="19"/>
      <w:bookmarkEnd w:id="20"/>
    </w:tbl>
    <w:p w14:paraId="60F0EDF4" w14:textId="77777777" w:rsidR="00EC2432" w:rsidRDefault="00EC2432" w:rsidP="00EC2432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11EE1B3E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C52C3AB" w14:textId="582CF9C6" w:rsidR="0050542D" w:rsidRPr="002C7A92" w:rsidRDefault="002C7A92" w:rsidP="002C7A92">
            <w:pPr>
              <w:pStyle w:val="1"/>
              <w:rPr>
                <w:rFonts w:hint="eastAsia"/>
              </w:rPr>
            </w:pPr>
            <w:bookmarkStart w:id="21" w:name="_Toc228112325"/>
            <w:r>
              <w:t>Beams</w:t>
            </w:r>
            <w:bookmarkEnd w:id="21"/>
          </w:p>
          <w:p w14:paraId="38222B91" w14:textId="49A6673B" w:rsidR="00EC2432" w:rsidRDefault="002C7A92" w:rsidP="000A7C6B">
            <w:pPr>
              <w:rPr>
                <w:rFonts w:hint="eastAsia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No Data</w:t>
            </w:r>
          </w:p>
        </w:tc>
      </w:tr>
    </w:tbl>
    <w:p w14:paraId="7697CA86" w14:textId="77777777" w:rsidR="00EC2432" w:rsidRDefault="00EC2432" w:rsidP="00940093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32DAE4FE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8416EF1" w14:textId="31F8EF34" w:rsidR="00EC2432" w:rsidRDefault="002C7A92" w:rsidP="000A7C6B">
            <w:pPr>
              <w:pStyle w:val="1"/>
            </w:pPr>
            <w:bookmarkStart w:id="22" w:name="_Toc243733152"/>
            <w:bookmarkStart w:id="23" w:name="_Toc245020120"/>
            <w:bookmarkStart w:id="24" w:name="_Toc245020152"/>
            <w:bookmarkStart w:id="25" w:name="_Toc228112326"/>
            <w:r>
              <w:lastRenderedPageBreak/>
              <w:t>Study Results</w:t>
            </w:r>
            <w:bookmarkEnd w:id="25"/>
          </w:p>
          <w:p w14:paraId="741C5546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51"/>
              <w:gridCol w:w="2956"/>
              <w:gridCol w:w="2676"/>
              <w:gridCol w:w="2655"/>
            </w:tblGrid>
            <w:tr w:rsidR="002C7A92" w14:paraId="35881FC6" w14:textId="77777777" w:rsidTr="005A7F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58CD25" w14:textId="5D78E217" w:rsidR="002C7A92" w:rsidRDefault="002C7A92" w:rsidP="002C7A9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7C2EB2B" w14:textId="1C9277C3" w:rsidR="002C7A92" w:rsidRDefault="002C7A92" w:rsidP="002C7A9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BC4ABA9" w14:textId="0BDD0F9D" w:rsidR="002C7A92" w:rsidRDefault="002C7A92" w:rsidP="002C7A9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2FA4078" w14:textId="0BD1800D" w:rsidR="002C7A92" w:rsidRDefault="002C7A92" w:rsidP="002C7A9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2C7A92" w14:paraId="23AD2199" w14:textId="77777777" w:rsidTr="005A7F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237C326" w14:textId="11780823" w:rsidR="002C7A92" w:rsidRPr="004D2956" w:rsidRDefault="002C7A92" w:rsidP="002C7A9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04668EF" w14:textId="6B93AE77" w:rsidR="002C7A92" w:rsidRPr="004D2956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 at Step No: 23(6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DB3CBFC" w14:textId="77777777" w:rsidR="002C7A92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5.518e+01N/m^2</w:t>
                  </w:r>
                </w:p>
                <w:p w14:paraId="58349AC0" w14:textId="65A54DB3" w:rsidR="002C7A92" w:rsidRPr="004D2956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14656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5C0F9CB" w14:textId="77777777" w:rsidR="002C7A92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1.401e+06N/m^2</w:t>
                  </w:r>
                </w:p>
                <w:p w14:paraId="75219063" w14:textId="173BAC34" w:rsidR="002C7A92" w:rsidRPr="004D2956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1962</w:t>
                  </w:r>
                </w:p>
              </w:tc>
            </w:tr>
            <w:tr w:rsidR="002C7A92" w14:paraId="5B2F49DA" w14:textId="77777777" w:rsidTr="005A7F2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3EEB955" w14:textId="4C82E999" w:rsidR="002C7A92" w:rsidRDefault="002C7A92" w:rsidP="002C7A92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55487650" wp14:editId="32835394">
                        <wp:extent cx="6858000" cy="4017645"/>
                        <wp:effectExtent l="0" t="0" r="0" b="1905"/>
                        <wp:docPr id="863247932" name="图片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3247932" name="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176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48C80C" w14:textId="32CC732F" w:rsidR="002C7A92" w:rsidRPr="004D2956" w:rsidRDefault="002C7A92" w:rsidP="002C7A9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Press the rubber button repeatedly-Nonlinear 1-Stress-Stress1</w:t>
                  </w:r>
                </w:p>
              </w:tc>
            </w:tr>
          </w:tbl>
          <w:p w14:paraId="198DEE34" w14:textId="77777777" w:rsidR="002C7A92" w:rsidRDefault="002C7A92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08"/>
              <w:gridCol w:w="3124"/>
              <w:gridCol w:w="2413"/>
              <w:gridCol w:w="2393"/>
            </w:tblGrid>
            <w:tr w:rsidR="002C7A92" w14:paraId="14385FF9" w14:textId="77777777" w:rsidTr="005A7F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84A7802" w14:textId="01877189" w:rsidR="002C7A92" w:rsidRDefault="002C7A92" w:rsidP="002C7A9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BEA9C66" w14:textId="64287C25" w:rsidR="002C7A92" w:rsidRDefault="002C7A92" w:rsidP="002C7A9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27ECD52" w14:textId="3C410D78" w:rsidR="002C7A92" w:rsidRDefault="002C7A92" w:rsidP="002C7A9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5979B94" w14:textId="0FC68D77" w:rsidR="002C7A92" w:rsidRDefault="002C7A92" w:rsidP="002C7A9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2C7A92" w14:paraId="0766A1D0" w14:textId="77777777" w:rsidTr="005A7F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1C699D0" w14:textId="2B9215BA" w:rsidR="002C7A92" w:rsidRPr="004D2956" w:rsidRDefault="002C7A92" w:rsidP="002C7A9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B07AFE8" w14:textId="3B8642DD" w:rsidR="002C7A92" w:rsidRPr="004D2956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 at Step No: 4(0.9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832606C" w14:textId="77777777" w:rsidR="002C7A92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00F42DFA" w14:textId="4FA9F091" w:rsidR="002C7A92" w:rsidRPr="004D2956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11474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B0DF53F" w14:textId="77777777" w:rsidR="002C7A92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1.082e+00mm</w:t>
                  </w:r>
                </w:p>
                <w:p w14:paraId="3294895E" w14:textId="11865D1D" w:rsidR="002C7A92" w:rsidRPr="004D2956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610</w:t>
                  </w:r>
                </w:p>
              </w:tc>
            </w:tr>
            <w:tr w:rsidR="002C7A92" w14:paraId="1403B6DA" w14:textId="77777777" w:rsidTr="005A7F2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5A4C32" w14:textId="26B31F2B" w:rsidR="002C7A92" w:rsidRDefault="002C7A92" w:rsidP="002C7A92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40BF755C" wp14:editId="7C4F426B">
                        <wp:extent cx="6858000" cy="4017645"/>
                        <wp:effectExtent l="0" t="0" r="0" b="1905"/>
                        <wp:docPr id="1189365520" name="图片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9365520" name="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176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E29C8A9" w14:textId="1D6E5E1A" w:rsidR="002C7A92" w:rsidRPr="004D2956" w:rsidRDefault="002C7A92" w:rsidP="002C7A9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Press the rubber button repeatedly-Nonlinear 1-Displacement-Displacement1</w:t>
                  </w:r>
                </w:p>
              </w:tc>
            </w:tr>
          </w:tbl>
          <w:p w14:paraId="35CD9C42" w14:textId="77777777" w:rsidR="002C7A92" w:rsidRDefault="002C7A92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2C7A92" w14:paraId="116AA245" w14:textId="77777777" w:rsidTr="005A7F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75532E" w14:textId="2472A041" w:rsidR="002C7A92" w:rsidRDefault="002C7A92" w:rsidP="002C7A92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E04CF11" w14:textId="69EE198B" w:rsidR="002C7A92" w:rsidRDefault="002C7A92" w:rsidP="002C7A9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988CAB2" w14:textId="16C3700A" w:rsidR="002C7A92" w:rsidRDefault="002C7A92" w:rsidP="002C7A9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FD4CA88" w14:textId="45642A08" w:rsidR="002C7A92" w:rsidRDefault="002C7A92" w:rsidP="002C7A9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2C7A92" w14:paraId="1B1F4F10" w14:textId="77777777" w:rsidTr="005A7F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2DFE2E5" w14:textId="49D54582" w:rsidR="002C7A92" w:rsidRPr="004D2956" w:rsidRDefault="002C7A92" w:rsidP="002C7A92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2103D04" w14:textId="2815BFC4" w:rsidR="002C7A92" w:rsidRPr="004D2956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 at Step No: 14(3.3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CEEEAC0" w14:textId="77777777" w:rsidR="002C7A92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3.427e-11</w:t>
                  </w:r>
                </w:p>
                <w:p w14:paraId="6401836A" w14:textId="24B0AF27" w:rsidR="002C7A92" w:rsidRPr="004D2956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7058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4481041" w14:textId="77777777" w:rsidR="002C7A92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3.856e-04</w:t>
                  </w:r>
                </w:p>
                <w:p w14:paraId="291B65DB" w14:textId="7BA441C3" w:rsidR="002C7A92" w:rsidRPr="004D2956" w:rsidRDefault="002C7A92" w:rsidP="002C7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6647</w:t>
                  </w:r>
                </w:p>
              </w:tc>
            </w:tr>
            <w:tr w:rsidR="002C7A92" w14:paraId="02FBF581" w14:textId="77777777" w:rsidTr="005A7F2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B28DDC0" w14:textId="6AE32ABE" w:rsidR="002C7A92" w:rsidRDefault="002C7A92" w:rsidP="002C7A92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7EBAFB0" wp14:editId="0AE7406E">
                        <wp:extent cx="6858000" cy="4017645"/>
                        <wp:effectExtent l="0" t="0" r="0" b="1905"/>
                        <wp:docPr id="51682521" name="图片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682521" name="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176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9CFC66D" w14:textId="55041C07" w:rsidR="002C7A92" w:rsidRPr="004D2956" w:rsidRDefault="002C7A92" w:rsidP="002C7A9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Press the rubber button repeatedly-Nonlinear 1-Strain-Strain1</w:t>
                  </w:r>
                </w:p>
              </w:tc>
            </w:tr>
          </w:tbl>
          <w:p w14:paraId="787F8A51" w14:textId="77777777" w:rsidR="002C7A92" w:rsidRPr="000B04D4" w:rsidRDefault="002C7A92" w:rsidP="000A7C6B">
            <w:pPr>
              <w:rPr>
                <w:rFonts w:hint="eastAsia"/>
                <w:lang w:eastAsia="zh-CN"/>
              </w:rPr>
            </w:pPr>
          </w:p>
          <w:bookmarkEnd w:id="22"/>
          <w:bookmarkEnd w:id="23"/>
          <w:bookmarkEnd w:id="24"/>
          <w:p w14:paraId="444F5774" w14:textId="2E736528" w:rsidR="00EC2432" w:rsidRDefault="00EC2432" w:rsidP="000A7C6B">
            <w:pPr>
              <w:rPr>
                <w:rFonts w:hint="eastAsia"/>
                <w:lang w:eastAsia="zh-CN"/>
              </w:rPr>
            </w:pPr>
          </w:p>
        </w:tc>
      </w:tr>
    </w:tbl>
    <w:p w14:paraId="128FB4AD" w14:textId="77777777" w:rsidR="000B1701" w:rsidRDefault="000B1701" w:rsidP="000B1701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1331757D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E6D53B8" w14:textId="5A1B8CE6" w:rsidR="000B1701" w:rsidRDefault="002C7A92" w:rsidP="002C7A92">
            <w:pPr>
              <w:pStyle w:val="1"/>
              <w:rPr>
                <w:rFonts w:hint="eastAsia"/>
              </w:rPr>
            </w:pPr>
            <w:bookmarkStart w:id="26" w:name="_Toc228112327"/>
            <w:r>
              <w:t>Conclusion</w:t>
            </w:r>
            <w:bookmarkEnd w:id="26"/>
          </w:p>
        </w:tc>
      </w:tr>
    </w:tbl>
    <w:p w14:paraId="341C1238" w14:textId="0BFEA57A" w:rsidR="00AC3438" w:rsidRPr="00AC3438" w:rsidRDefault="00AC3438" w:rsidP="00FE0924">
      <w:pPr>
        <w:rPr>
          <w:rFonts w:hint="eastAsia"/>
          <w:lang w:eastAsia="zh-CN"/>
        </w:rPr>
      </w:pPr>
    </w:p>
    <w:sectPr w:rsidR="00AC3438" w:rsidRPr="00AC3438" w:rsidSect="002C7A92">
      <w:footerReference w:type="default" r:id="rId22"/>
      <w:footerReference w:type="first" r:id="rId23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0B78A" w14:textId="77777777" w:rsidR="008460C7" w:rsidRDefault="008460C7" w:rsidP="00F25CD7">
      <w:pPr>
        <w:spacing w:after="0" w:line="240" w:lineRule="auto"/>
      </w:pPr>
      <w:r>
        <w:separator/>
      </w:r>
    </w:p>
  </w:endnote>
  <w:endnote w:type="continuationSeparator" w:id="0">
    <w:p w14:paraId="6287FE36" w14:textId="77777777" w:rsidR="008460C7" w:rsidRDefault="008460C7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6F533698" w14:textId="77777777" w:rsidTr="003E1AE9">
      <w:tc>
        <w:tcPr>
          <w:tcW w:w="867" w:type="pct"/>
        </w:tcPr>
        <w:p w14:paraId="43BBBEE0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F2BE987" wp14:editId="32AAD262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14966441" w14:textId="6615A2E1" w:rsidR="00FD315C" w:rsidRDefault="002C7A92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6890D306" w14:textId="643AC6A4" w:rsidR="00FD315C" w:rsidRDefault="002C7A92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Press the rubber button repeatedly</w:t>
          </w:r>
        </w:p>
      </w:tc>
      <w:tc>
        <w:tcPr>
          <w:tcW w:w="0" w:type="auto"/>
          <w:vAlign w:val="bottom"/>
        </w:tcPr>
        <w:p w14:paraId="16FC7CFA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666252C3" w14:textId="77777777" w:rsidR="00FD315C" w:rsidRPr="00BF0BC4" w:rsidRDefault="00FD315C" w:rsidP="00BF0BC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66D2E6E2" w14:textId="77777777" w:rsidTr="00BF0BC4">
      <w:tc>
        <w:tcPr>
          <w:tcW w:w="1908" w:type="dxa"/>
        </w:tcPr>
        <w:p w14:paraId="5830FB3B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E55DA7B" wp14:editId="1EAB9B91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6A22DE06" w14:textId="28E80D29" w:rsidR="00FD315C" w:rsidRDefault="002C7A92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56AC72FB" w14:textId="65971894" w:rsidR="00FD315C" w:rsidRDefault="002C7A92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Press the rubber button repeatedly</w:t>
          </w:r>
        </w:p>
      </w:tc>
      <w:tc>
        <w:tcPr>
          <w:tcW w:w="360" w:type="dxa"/>
          <w:vAlign w:val="bottom"/>
        </w:tcPr>
        <w:p w14:paraId="30C3E91E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43F054C7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BFB76" w14:textId="77777777" w:rsidR="008460C7" w:rsidRDefault="008460C7" w:rsidP="00F25CD7">
      <w:pPr>
        <w:spacing w:after="0" w:line="240" w:lineRule="auto"/>
      </w:pPr>
      <w:r>
        <w:separator/>
      </w:r>
    </w:p>
  </w:footnote>
  <w:footnote w:type="continuationSeparator" w:id="0">
    <w:p w14:paraId="273829EE" w14:textId="77777777" w:rsidR="008460C7" w:rsidRDefault="008460C7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92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C7A92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D7403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460C7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317DF"/>
  <w15:docId w15:val="{B8B0BF9E-356F-410B-A2C1-161203AA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a"/>
    <w:next w:val="a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a"/>
    <w:next w:val="a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a3">
    <w:name w:val="Strong"/>
    <w:basedOn w:val="a0"/>
    <w:uiPriority w:val="22"/>
    <w:qFormat/>
    <w:rsid w:val="00BB5A1B"/>
    <w:rPr>
      <w:b/>
      <w:bCs/>
    </w:rPr>
  </w:style>
  <w:style w:type="paragraph" w:styleId="a4">
    <w:name w:val="No Spacing"/>
    <w:uiPriority w:val="1"/>
    <w:qFormat/>
    <w:rsid w:val="00BB5A1B"/>
    <w:pPr>
      <w:spacing w:after="0" w:line="240" w:lineRule="auto"/>
    </w:pPr>
  </w:style>
  <w:style w:type="paragraph" w:styleId="TOC">
    <w:name w:val="TOC Heading"/>
    <w:basedOn w:val="1"/>
    <w:next w:val="a"/>
    <w:uiPriority w:val="39"/>
    <w:unhideWhenUsed/>
    <w:qFormat/>
    <w:rsid w:val="00BB5A1B"/>
    <w:pPr>
      <w:outlineLvl w:val="9"/>
    </w:pPr>
  </w:style>
  <w:style w:type="paragraph" w:styleId="a5">
    <w:name w:val="header"/>
    <w:basedOn w:val="a"/>
    <w:link w:val="a6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F25CD7"/>
  </w:style>
  <w:style w:type="paragraph" w:styleId="a7">
    <w:name w:val="footer"/>
    <w:basedOn w:val="a"/>
    <w:link w:val="a8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F25CD7"/>
  </w:style>
  <w:style w:type="table" w:styleId="a9">
    <w:name w:val="Table Grid"/>
    <w:basedOn w:val="a1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a1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3">
    <w:name w:val="Light List Accent 3"/>
    <w:basedOn w:val="a1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2">
    <w:name w:val="Light List Accent 2"/>
    <w:basedOn w:val="a1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0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ac">
    <w:name w:val="Hyperlink"/>
    <w:basedOn w:val="a0"/>
    <w:uiPriority w:val="99"/>
    <w:unhideWhenUsed/>
    <w:rsid w:val="00F801E6"/>
    <w:rPr>
      <w:color w:val="0000FF" w:themeColor="hyperlink"/>
      <w:u w:val="single"/>
    </w:rPr>
  </w:style>
  <w:style w:type="paragraph" w:styleId="ad">
    <w:name w:val="Document Map"/>
    <w:basedOn w:val="a"/>
    <w:link w:val="ae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a"/>
    <w:next w:val="a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ae">
    <w:name w:val="文档结构图 字符"/>
    <w:basedOn w:val="a0"/>
    <w:link w:val="ad"/>
    <w:uiPriority w:val="99"/>
    <w:semiHidden/>
    <w:rsid w:val="00FE0924"/>
    <w:rPr>
      <w:rFonts w:ascii="Tahoma" w:hAnsi="Tahoma" w:cs="Tahoma"/>
      <w:sz w:val="16"/>
      <w:szCs w:val="16"/>
    </w:rPr>
  </w:style>
  <w:style w:type="table" w:styleId="-4">
    <w:name w:val="Light List Accent 4"/>
    <w:basedOn w:val="a1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a1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-1">
    <w:name w:val="Medium Grid 2 Accent 1"/>
    <w:basedOn w:val="a1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a1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6">
    <w:name w:val="Medium Grid 1 Accent 6"/>
    <w:basedOn w:val="a1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5">
    <w:name w:val="Light Shading Accent 5"/>
    <w:basedOn w:val="a1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40">
    <w:name w:val="Light Shading Accent 4"/>
    <w:basedOn w:val="a1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</TotalTime>
  <Pages>13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remy banner</dc:creator>
  <cp:lastModifiedBy>remy banner</cp:lastModifiedBy>
  <cp:revision>1</cp:revision>
  <dcterms:created xsi:type="dcterms:W3CDTF">2026-04-26T20:10:00Z</dcterms:created>
  <dcterms:modified xsi:type="dcterms:W3CDTF">2026-04-26T20:11:00Z</dcterms:modified>
</cp:coreProperties>
</file>