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131FC56" w14:textId="77777777" w:rsidTr="00A43A5B">
        <w:trPr>
          <w:cantSplit/>
          <w:trHeight w:val="4488"/>
        </w:trPr>
        <w:tc>
          <w:tcPr>
            <w:tcW w:w="6285" w:type="dxa"/>
          </w:tcPr>
          <w:p w14:paraId="0945D0D8" w14:textId="79188085" w:rsidR="00F448BC" w:rsidRDefault="00F37C07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07623B" wp14:editId="29345D9D">
                  <wp:extent cx="3853815" cy="2005330"/>
                  <wp:effectExtent l="0" t="0" r="0" b="0"/>
                  <wp:docPr id="1755458897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45889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a9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7C24CB64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669A4DE" w14:textId="68FEBA2A" w:rsidR="00B77317" w:rsidRPr="00CD1539" w:rsidRDefault="00F37C07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Contact</w:t>
                  </w:r>
                </w:p>
                <w:p w14:paraId="2DE6AD8B" w14:textId="77777777" w:rsidR="00B77317" w:rsidRPr="00CD1539" w:rsidRDefault="00B77317" w:rsidP="00E217C8">
                  <w:pPr>
                    <w:rPr>
                      <w:rStyle w:val="a3"/>
                      <w:sz w:val="20"/>
                      <w:szCs w:val="20"/>
                    </w:rPr>
                  </w:pPr>
                </w:p>
                <w:p w14:paraId="059C7F9F" w14:textId="4C890664" w:rsidR="00B77317" w:rsidRPr="00CD1539" w:rsidRDefault="00F37C07" w:rsidP="009C008A">
                  <w:pPr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April 28, 2026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br/>
                  </w:r>
                  <w:r>
                    <w:rPr>
                      <w:rStyle w:val="a3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 xml:space="preserve">Remy </w:t>
                  </w:r>
                </w:p>
                <w:p w14:paraId="5FD8AD3C" w14:textId="789D8803" w:rsidR="00B77317" w:rsidRPr="00CD1539" w:rsidRDefault="00F37C07" w:rsidP="009C008A">
                  <w:pPr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a3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Nonlinear 1</w:t>
                  </w:r>
                </w:p>
                <w:p w14:paraId="167AB2A9" w14:textId="14A3E6F2" w:rsidR="00B77317" w:rsidRPr="006A441F" w:rsidRDefault="00F37C07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a3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a3"/>
                      <w:b w:val="0"/>
                    </w:rPr>
                    <w:t xml:space="preserve"> </w:t>
                  </w:r>
                  <w:r>
                    <w:rPr>
                      <w:rStyle w:val="a3"/>
                      <w:b w:val="0"/>
                      <w:sz w:val="20"/>
                      <w:szCs w:val="20"/>
                    </w:rPr>
                    <w:t>Nonlinear - Dynamic</w:t>
                  </w:r>
                </w:p>
              </w:tc>
            </w:tr>
            <w:tr w:rsidR="00B77317" w14:paraId="3866CFBC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A9BBEE7" w14:textId="1293E1E8" w:rsidR="00B77317" w:rsidRDefault="00F37C07" w:rsidP="00E3408D">
                      <w:pPr>
                        <w:pStyle w:val="TOC"/>
                      </w:pPr>
                      <w:r>
                        <w:t>Table of Contents</w:t>
                      </w:r>
                    </w:p>
                    <w:p w14:paraId="3BC3EF1B" w14:textId="6094209E" w:rsidR="00F37C07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28229319" w:history="1">
                        <w:r w:rsidR="00F37C07" w:rsidRPr="00C879C5">
                          <w:rPr>
                            <w:rStyle w:val="ac"/>
                            <w:noProof/>
                          </w:rPr>
                          <w:t>Description</w:t>
                        </w:r>
                        <w:r w:rsidR="00F37C07">
                          <w:rPr>
                            <w:noProof/>
                            <w:webHidden/>
                          </w:rPr>
                          <w:tab/>
                        </w:r>
                        <w:r w:rsidR="00F37C0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F37C07">
                          <w:rPr>
                            <w:noProof/>
                            <w:webHidden/>
                          </w:rPr>
                          <w:instrText xml:space="preserve"> PAGEREF _Toc228229319 \h </w:instrText>
                        </w:r>
                        <w:r w:rsidR="00F37C07">
                          <w:rPr>
                            <w:noProof/>
                            <w:webHidden/>
                          </w:rPr>
                        </w:r>
                        <w:r w:rsidR="00F37C0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F37C07">
                          <w:rPr>
                            <w:noProof/>
                            <w:webHidden/>
                          </w:rPr>
                          <w:t>1</w:t>
                        </w:r>
                        <w:r w:rsidR="00F37C0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B8A158" w14:textId="7526ABC0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0" w:history="1">
                        <w:r w:rsidRPr="00C879C5">
                          <w:rPr>
                            <w:rStyle w:val="ac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4129232" w14:textId="4637B8D8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1" w:history="1">
                        <w:r w:rsidRPr="00C879C5">
                          <w:rPr>
                            <w:rStyle w:val="ac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77F7136" w14:textId="3B87AE3A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2" w:history="1">
                        <w:r w:rsidRPr="00C879C5">
                          <w:rPr>
                            <w:rStyle w:val="ac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F2717C9" w14:textId="604E52E0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3" w:history="1">
                        <w:r w:rsidRPr="00C879C5">
                          <w:rPr>
                            <w:rStyle w:val="ac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C83477" w14:textId="7DB3E6F3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4" w:history="1">
                        <w:r w:rsidRPr="00C879C5">
                          <w:rPr>
                            <w:rStyle w:val="ac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09186C8" w14:textId="6E77BCE1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5" w:history="1">
                        <w:r w:rsidRPr="00C879C5">
                          <w:rPr>
                            <w:rStyle w:val="ac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EC806B" w14:textId="4EB216DA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6" w:history="1">
                        <w:r w:rsidRPr="00C879C5">
                          <w:rPr>
                            <w:rStyle w:val="ac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10779F1" w14:textId="69F0FE3F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7" w:history="1">
                        <w:r w:rsidRPr="00C879C5">
                          <w:rPr>
                            <w:rStyle w:val="ac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6DDC9C7" w14:textId="5DE0F6E5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8" w:history="1">
                        <w:r w:rsidRPr="00C879C5">
                          <w:rPr>
                            <w:rStyle w:val="ac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59285C0" w14:textId="53166F74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29" w:history="1">
                        <w:r w:rsidRPr="00C879C5">
                          <w:rPr>
                            <w:rStyle w:val="ac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_Toc228229329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121ED67" w14:textId="112971B8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30" w:history="1">
                        <w:r w:rsidRPr="00C879C5">
                          <w:rPr>
                            <w:rStyle w:val="ac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_Toc228229330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D9D7810" w14:textId="54997C83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31" w:history="1">
                        <w:r w:rsidRPr="00C879C5">
                          <w:rPr>
                            <w:rStyle w:val="ac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_Toc228229331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D13CA2A" w14:textId="097F5588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32" w:history="1">
                        <w:r w:rsidRPr="00C879C5">
                          <w:rPr>
                            <w:rStyle w:val="ac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_Toc228229332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B3F8A9E" w14:textId="4341559D" w:rsidR="00F37C07" w:rsidRDefault="00F37C07">
                      <w:pPr>
                        <w:pStyle w:val="TOC1"/>
                        <w:rPr>
                          <w:noProof/>
                          <w:kern w:val="2"/>
                          <w:sz w:val="22"/>
                          <w:szCs w:val="24"/>
                          <w:lang w:eastAsia="zh-CN"/>
                          <w14:ligatures w14:val="standardContextual"/>
                        </w:rPr>
                      </w:pPr>
                      <w:hyperlink w:anchor="_Toc228229333" w:history="1">
                        <w:r w:rsidRPr="00C879C5">
                          <w:rPr>
                            <w:rStyle w:val="ac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_Toc228229333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3F77C42" w14:textId="2FB5B5AD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5B3C3E61" w14:textId="77777777" w:rsidR="00F448BC" w:rsidRDefault="00F448BC" w:rsidP="00A5373F"/>
        </w:tc>
      </w:tr>
      <w:tr w:rsidR="00F448BC" w14:paraId="12D2D9DC" w14:textId="77777777" w:rsidTr="00BE081A">
        <w:trPr>
          <w:cantSplit/>
          <w:trHeight w:val="3924"/>
        </w:trPr>
        <w:tc>
          <w:tcPr>
            <w:tcW w:w="6285" w:type="dxa"/>
          </w:tcPr>
          <w:p w14:paraId="65AA34B3" w14:textId="2842540C" w:rsidR="00C27B5D" w:rsidRDefault="00F37C07" w:rsidP="00C27B5D">
            <w:pPr>
              <w:pStyle w:val="1"/>
            </w:pPr>
            <w:bookmarkStart w:id="0" w:name="_Toc228229319"/>
            <w:r>
              <w:t>Description</w:t>
            </w:r>
            <w:bookmarkEnd w:id="0"/>
          </w:p>
          <w:p w14:paraId="4DB49F7A" w14:textId="5B6500BC" w:rsidR="00F448BC" w:rsidRPr="00E65D6E" w:rsidRDefault="00F37C07" w:rsidP="00FF408C">
            <w:r>
              <w:t>No Data</w:t>
            </w:r>
          </w:p>
        </w:tc>
        <w:tc>
          <w:tcPr>
            <w:tcW w:w="4713" w:type="dxa"/>
            <w:vMerge/>
          </w:tcPr>
          <w:p w14:paraId="2556ED1B" w14:textId="77777777" w:rsidR="00F448BC" w:rsidRPr="00A33AA4" w:rsidRDefault="00F448BC" w:rsidP="00840CC7">
            <w:pPr>
              <w:pStyle w:val="TOC3"/>
            </w:pPr>
          </w:p>
        </w:tc>
      </w:tr>
    </w:tbl>
    <w:p w14:paraId="3DFC977A" w14:textId="77777777" w:rsidR="00F25CD7" w:rsidRDefault="00F25CD7"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37820099" w14:textId="77777777" w:rsidTr="00DD03CF">
        <w:tc>
          <w:tcPr>
            <w:tcW w:w="11016" w:type="dxa"/>
          </w:tcPr>
          <w:p w14:paraId="1E4BF2E6" w14:textId="639D3936" w:rsidR="00343025" w:rsidRDefault="00F37C07" w:rsidP="00343025">
            <w:pPr>
              <w:pStyle w:val="1"/>
            </w:pPr>
            <w:bookmarkStart w:id="1" w:name="_Toc243733140"/>
            <w:bookmarkStart w:id="2" w:name="_Toc245020107"/>
            <w:bookmarkStart w:id="3" w:name="_Toc245020139"/>
            <w:bookmarkStart w:id="4" w:name="_Toc228229320"/>
            <w:r>
              <w:lastRenderedPageBreak/>
              <w:t>Assumptions</w:t>
            </w:r>
            <w:bookmarkEnd w:id="4"/>
          </w:p>
          <w:p w14:paraId="3D671AF5" w14:textId="3DCD0D08" w:rsidR="00A96F2C" w:rsidRDefault="00A96F2C" w:rsidP="00A96F2C">
            <w:pPr>
              <w:rPr>
                <w:rFonts w:hint="eastAsia"/>
                <w:lang w:eastAsia="zh-CN"/>
              </w:rPr>
            </w:pPr>
          </w:p>
        </w:tc>
      </w:tr>
    </w:tbl>
    <w:p w14:paraId="115DAE06" w14:textId="77777777" w:rsidR="00343025" w:rsidRDefault="00343025" w:rsidP="00B77317">
      <w:pPr>
        <w:pStyle w:val="1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683D2AE7" w14:textId="77777777" w:rsidTr="00ED5A01">
        <w:tc>
          <w:tcPr>
            <w:tcW w:w="11016" w:type="dxa"/>
          </w:tcPr>
          <w:p w14:paraId="51E9D7BF" w14:textId="218717D8" w:rsidR="00FF408C" w:rsidRDefault="00F37C07" w:rsidP="00FF408C">
            <w:pPr>
              <w:pStyle w:val="1"/>
            </w:pPr>
            <w:bookmarkStart w:id="5" w:name="_Toc228229321"/>
            <w:r>
              <w:t>Model Information</w:t>
            </w:r>
            <w:bookmarkEnd w:id="5"/>
          </w:p>
          <w:p w14:paraId="1306A3BD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522EE8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a9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05A35FC9" w14:textId="77777777" w:rsidTr="00077EA0">
                    <w:tc>
                      <w:tcPr>
                        <w:tcW w:w="8640" w:type="dxa"/>
                      </w:tcPr>
                      <w:p w14:paraId="00C44BFA" w14:textId="64A89CF0" w:rsidR="00077EA0" w:rsidRDefault="00F37C07" w:rsidP="00077EA0">
                        <w:pPr>
                          <w:jc w:val="center"/>
                          <w:rPr>
                            <w:rStyle w:val="a3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3399A005" wp14:editId="7911569A">
                              <wp:extent cx="5349240" cy="2783840"/>
                              <wp:effectExtent l="0" t="0" r="3810" b="0"/>
                              <wp:docPr id="905195519" name="图片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05195519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83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79E4AB4" w14:textId="24F6817D" w:rsidR="00C16188" w:rsidRDefault="00F37C07" w:rsidP="00C16188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Contact</w:t>
                  </w:r>
                </w:p>
                <w:p w14:paraId="3EA4D8EE" w14:textId="07D20F9E" w:rsidR="00C16188" w:rsidRDefault="00F37C07" w:rsidP="00C16188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a3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a3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7E686272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24FF71" w14:textId="4AB9A69C" w:rsidR="00C16188" w:rsidRPr="0044448A" w:rsidRDefault="00F37C07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a3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29E658DF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95ABCD" w14:textId="70673688" w:rsidR="00C16188" w:rsidRDefault="00F37C07" w:rsidP="0044448A">
                  <w:pPr>
                    <w:jc w:val="center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EC78AA" w14:textId="259537D2" w:rsidR="00C16188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DDFD81" w14:textId="41A22D9A" w:rsidR="00C16188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531F58" w14:textId="234D7AAF" w:rsidR="00C16188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F37C07" w14:paraId="626EED22" w14:textId="77777777" w:rsidTr="00A966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E71075" w14:textId="7790D560" w:rsidR="00F37C07" w:rsidRDefault="00F37C07" w:rsidP="00A96607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Imported1</w:t>
                  </w:r>
                </w:p>
                <w:p w14:paraId="196F4993" w14:textId="729F0C4E" w:rsidR="00F37C07" w:rsidRPr="0044448A" w:rsidRDefault="00F37C07" w:rsidP="00A9660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AA8130E" wp14:editId="0B313029">
                        <wp:extent cx="1562735" cy="813435"/>
                        <wp:effectExtent l="0" t="0" r="0" b="5715"/>
                        <wp:docPr id="1033531036" name="图片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353103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3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66439F" w14:textId="3CC70F5C" w:rsidR="00F37C07" w:rsidRPr="0044448A" w:rsidRDefault="00F37C07" w:rsidP="00A9660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9771B5" w14:textId="77777777" w:rsidR="00F37C07" w:rsidRDefault="00F37C07" w:rsidP="00A9660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Mass:1.75994 kg</w:t>
                  </w:r>
                </w:p>
                <w:p w14:paraId="4DEAA4BF" w14:textId="77777777" w:rsidR="00F37C07" w:rsidRDefault="00F37C07" w:rsidP="00A9660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Volume:0.000228563 m^3</w:t>
                  </w:r>
                </w:p>
                <w:p w14:paraId="6908D219" w14:textId="77777777" w:rsidR="00F37C07" w:rsidRDefault="00F37C07" w:rsidP="00A9660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1208AF07" w14:textId="77777777" w:rsidR="00F37C07" w:rsidRDefault="00F37C07" w:rsidP="00A9660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Weight:17.2474 N</w:t>
                  </w:r>
                </w:p>
                <w:p w14:paraId="373D25F2" w14:textId="1270F236" w:rsidR="00F37C07" w:rsidRPr="0044448A" w:rsidRDefault="00F37C07" w:rsidP="00A9660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7624A5" w14:textId="77777777" w:rsidR="00F37C07" w:rsidRDefault="00F37C07" w:rsidP="00A9660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61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\Metal.SLDPRT</w:t>
                  </w:r>
                </w:p>
                <w:p w14:paraId="3FE58011" w14:textId="1CFDF394" w:rsidR="00F37C07" w:rsidRPr="0044448A" w:rsidRDefault="00F37C07" w:rsidP="00A9660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C16188" w14:paraId="1396FB39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4EC3E0E" w14:textId="6F7BF5F8" w:rsidR="00C16188" w:rsidRDefault="00F37C07" w:rsidP="0044448A">
                  <w:pPr>
                    <w:jc w:val="center"/>
                    <w:rPr>
                      <w:rStyle w:val="a3"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Imported1</w:t>
                  </w:r>
                </w:p>
                <w:p w14:paraId="761546CC" w14:textId="45B76B14" w:rsidR="004B3022" w:rsidRPr="0044448A" w:rsidRDefault="00F37C07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893B99B" wp14:editId="6377EFA3">
                        <wp:extent cx="1562735" cy="813435"/>
                        <wp:effectExtent l="0" t="0" r="0" b="5715"/>
                        <wp:docPr id="212663645" name="图片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663645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13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49E44A" w14:textId="43ED495D" w:rsidR="00C16188" w:rsidRPr="0044448A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C9E6D1" w14:textId="77777777" w:rsidR="00F37C07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Mass:0.401324 kg</w:t>
                  </w:r>
                </w:p>
                <w:p w14:paraId="217664BB" w14:textId="77777777" w:rsidR="00F37C07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Volume:0.000393455 m^3</w:t>
                  </w:r>
                </w:p>
                <w:p w14:paraId="4F45B9E2" w14:textId="77777777" w:rsidR="00F37C07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Density:1,020 kg/m^3</w:t>
                  </w:r>
                </w:p>
                <w:p w14:paraId="2A10DAEE" w14:textId="77777777" w:rsidR="00F37C07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b/>
                      <w:bCs/>
                      <w:noProof/>
                      <w:sz w:val="20"/>
                      <w:szCs w:val="20"/>
                    </w:rPr>
                    <w:t>Weight:3.93297 N</w:t>
                  </w:r>
                </w:p>
                <w:p w14:paraId="12C7BF2E" w14:textId="40F8F662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4ACB6F2" w14:textId="77777777" w:rsidR="00F37C07" w:rsidRDefault="00F37C0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C:\Users\26869\Desktop\game\Solidwork\resource\model\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第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61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课</w:t>
                  </w:r>
                  <w:r>
                    <w:rPr>
                      <w:rStyle w:val="a3"/>
                      <w:rFonts w:hint="eastAsia"/>
                      <w:b/>
                      <w:bCs/>
                      <w:noProof/>
                      <w:sz w:val="20"/>
                      <w:szCs w:val="20"/>
                    </w:rPr>
                    <w:t>\Rubber-1.SLDPRT</w:t>
                  </w:r>
                </w:p>
                <w:p w14:paraId="13FE0874" w14:textId="4A589DDB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78B58F08" w14:textId="02B1187E" w:rsidR="00FF408C" w:rsidRDefault="00FF408C" w:rsidP="00A96F2C">
            <w:pPr>
              <w:rPr>
                <w:rFonts w:hint="eastAsia"/>
                <w:lang w:eastAsia="zh-CN"/>
              </w:rPr>
            </w:pPr>
          </w:p>
        </w:tc>
      </w:tr>
    </w:tbl>
    <w:p w14:paraId="0DA3D52F" w14:textId="77777777" w:rsidR="00FF408C" w:rsidRDefault="00FF408C" w:rsidP="00FF408C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640C8D27" w14:textId="77777777" w:rsidTr="005E294F">
        <w:tc>
          <w:tcPr>
            <w:tcW w:w="11016" w:type="dxa"/>
          </w:tcPr>
          <w:p w14:paraId="613629D0" w14:textId="66A881FF" w:rsidR="00B35001" w:rsidRPr="00B35001" w:rsidRDefault="00F37C07" w:rsidP="00B35001">
            <w:pPr>
              <w:pStyle w:val="1"/>
            </w:pPr>
            <w:bookmarkStart w:id="6" w:name="_Toc228229322"/>
            <w:r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581"/>
              <w:gridCol w:w="5957"/>
            </w:tblGrid>
            <w:tr w:rsidR="00B35001" w14:paraId="65EFED48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EF042D" w14:textId="52E683DC" w:rsidR="00B35001" w:rsidRDefault="00F37C07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801699" w14:textId="4CF2D6B5" w:rsidR="00B35001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Nonlinear 1</w:t>
                  </w:r>
                </w:p>
              </w:tc>
            </w:tr>
            <w:tr w:rsidR="00F37C07" w14:paraId="406DEBDE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F8951F" w14:textId="53FE6FC6" w:rsidR="00F37C07" w:rsidRDefault="00F37C07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7DA6A0" w14:textId="6312EDBF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Nonlinear - Dynamic</w:t>
                  </w:r>
                </w:p>
              </w:tc>
            </w:tr>
            <w:tr w:rsidR="00F37C07" w14:paraId="77BE7D2F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BC183A" w14:textId="61D57A32" w:rsidR="00F37C07" w:rsidRDefault="00F37C07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FA19D9" w14:textId="55BDAF66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F37C07" w14:paraId="313BE532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FBE438" w14:textId="61D47D76" w:rsidR="00F37C07" w:rsidRDefault="00F37C07" w:rsidP="005E294F">
                  <w:r>
                    <w:t>Start time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6F1315" w14:textId="2FDE10F4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 Seconds</w:t>
                  </w:r>
                </w:p>
              </w:tc>
            </w:tr>
            <w:tr w:rsidR="00F37C07" w14:paraId="347B7557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D600D7" w14:textId="7F5153BB" w:rsidR="00F37C07" w:rsidRDefault="00F37C07" w:rsidP="005E294F">
                  <w:r>
                    <w:t>End time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EB0714" w14:textId="6E0637EC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0.08 Seconds</w:t>
                  </w:r>
                </w:p>
              </w:tc>
            </w:tr>
            <w:tr w:rsidR="00F37C07" w14:paraId="04BCA68D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9EDC51" w14:textId="544E2120" w:rsidR="00F37C07" w:rsidRDefault="00F37C07" w:rsidP="005E294F">
                  <w:r>
                    <w:t>Time increment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76FC60" w14:textId="5459A16A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 stepping</w:t>
                  </w:r>
                </w:p>
              </w:tc>
            </w:tr>
            <w:tr w:rsidR="00F37C07" w14:paraId="75F1187B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C2FD16" w14:textId="3D4513B4" w:rsidR="00F37C07" w:rsidRDefault="00F37C07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740BAF" w14:textId="1E11C552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37C07" w14:paraId="22C15FDB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C354C2" w14:textId="6F871EBC" w:rsidR="00F37C07" w:rsidRDefault="00F37C07" w:rsidP="005E294F">
                  <w:r>
                    <w:t>Contact penalty stiffness scale factor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97987B" w14:textId="2DB30BC2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F37C07" w14:paraId="536A472A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12CFBE" w14:textId="2F38F5A5" w:rsidR="00F37C07" w:rsidRDefault="00F37C07" w:rsidP="005E294F">
                  <w:r>
                    <w:t>Large displacement formulation: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B88244" w14:textId="3734772F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F37C07" w14:paraId="250029E6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88A390" w14:textId="1254332D" w:rsidR="00F37C07" w:rsidRDefault="00F37C07" w:rsidP="005E294F">
                  <w:r>
                    <w:t>Update load direction with deflection: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F7AEF7" w14:textId="433BF7ED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37C07" w14:paraId="62846B3A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132D5D" w14:textId="0D127D18" w:rsidR="00F37C07" w:rsidRDefault="00F37C07" w:rsidP="005E294F">
                  <w:r>
                    <w:t>Large strain formulation: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C01F7B" w14:textId="1955C036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37C07" w14:paraId="2F7CB76A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70E362" w14:textId="5E951AB9" w:rsidR="00F37C07" w:rsidRDefault="00F37C07" w:rsidP="005E294F">
                  <w:r>
                    <w:t>Save data for restarting the analysis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D005D7" w14:textId="192F1469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37C07" w14:paraId="29A404F0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09EE66" w14:textId="145E2616" w:rsidR="00F37C07" w:rsidRDefault="00F37C07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0BB824" w14:textId="7AE7C4A0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F37C07" w14:paraId="21467624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F50704" w14:textId="272F06BD" w:rsidR="00F37C07" w:rsidRDefault="00F37C07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1B1020" w14:textId="52225B53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F37C07" w14:paraId="41077D59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547256" w14:textId="5760A156" w:rsidR="00F37C07" w:rsidRDefault="00F37C07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B2F255" w14:textId="311A5090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F37C07" w14:paraId="3C678E62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CDC2D8" w14:textId="6BCE09A2" w:rsidR="00F37C07" w:rsidRDefault="00F37C07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B88F8A" w14:textId="5A54895B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Large Problem Direct Sparse</w:t>
                  </w:r>
                </w:p>
              </w:tc>
            </w:tr>
            <w:tr w:rsidR="00F37C07" w14:paraId="08CF085C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540A9E" w14:textId="09805D42" w:rsidR="00F37C07" w:rsidRDefault="00F37C07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280EDD" w14:textId="1C866A6C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Simplified</w:t>
                  </w:r>
                </w:p>
              </w:tc>
            </w:tr>
            <w:tr w:rsidR="00F37C07" w14:paraId="7120E69A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6968FD" w14:textId="163B926A" w:rsidR="00F37C07" w:rsidRDefault="00F37C07" w:rsidP="005E294F">
                  <w:r>
                    <w:t>Control technique: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ED5D4C" w14:textId="066CB8B7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Force</w:t>
                  </w:r>
                </w:p>
              </w:tc>
            </w:tr>
            <w:tr w:rsidR="00F37C07" w14:paraId="2283776F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5C9E6F" w14:textId="28899320" w:rsidR="00F37C07" w:rsidRDefault="00F37C07" w:rsidP="005E294F">
                  <w:r>
                    <w:t>Iterative technique: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36EF34" w14:textId="40DDF623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NR(Newton-Raphson)</w:t>
                  </w:r>
                </w:p>
              </w:tc>
            </w:tr>
            <w:tr w:rsidR="00F37C07" w14:paraId="64F2C0CB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801581" w14:textId="4FDB159E" w:rsidR="00F37C07" w:rsidRDefault="00F37C07" w:rsidP="005E294F">
                  <w:r>
                    <w:t>Integration Method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C5A90B" w14:textId="22D9417E" w:rsidR="00F37C07" w:rsidRDefault="00F37C0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Newmark</w:t>
                  </w:r>
                </w:p>
              </w:tc>
            </w:tr>
            <w:tr w:rsidR="00F37C07" w14:paraId="3F0714F3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974121" w14:textId="0DBB7A42" w:rsidR="00F37C07" w:rsidRDefault="00F37C07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AA36DB" w14:textId="6C4DF07E" w:rsidR="00F37C07" w:rsidRDefault="00F37C0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hint="eastAsia"/>
                    </w:rPr>
                    <w:t>SOLIDWORKS document (C:\Users\26869\Desktop\game\Solidwork\resource\model\</w:t>
                  </w:r>
                  <w:r>
                    <w:rPr>
                      <w:rFonts w:hint="eastAsia"/>
                    </w:rPr>
                    <w:t>第</w:t>
                  </w:r>
                  <w:r>
                    <w:rPr>
                      <w:rFonts w:hint="eastAsia"/>
                    </w:rPr>
                    <w:t>61</w:t>
                  </w:r>
                  <w:r>
                    <w:rPr>
                      <w:rFonts w:hint="eastAsia"/>
                    </w:rPr>
                    <w:t>课</w:t>
                  </w:r>
                  <w:r>
                    <w:rPr>
                      <w:rFonts w:hint="eastAsia"/>
                    </w:rPr>
                    <w:t>)</w:t>
                  </w:r>
                </w:p>
              </w:tc>
            </w:tr>
          </w:tbl>
          <w:p w14:paraId="790F8920" w14:textId="25209EB2" w:rsidR="005E294F" w:rsidRDefault="005E294F" w:rsidP="00A96F2C">
            <w:pPr>
              <w:rPr>
                <w:rFonts w:hint="eastAsia"/>
                <w:lang w:eastAsia="zh-CN"/>
              </w:rPr>
            </w:pPr>
          </w:p>
        </w:tc>
      </w:tr>
      <w:bookmarkEnd w:id="1"/>
      <w:bookmarkEnd w:id="2"/>
      <w:bookmarkEnd w:id="3"/>
    </w:tbl>
    <w:p w14:paraId="50900D2C" w14:textId="77777777" w:rsidR="00F33129" w:rsidRDefault="00F33129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414665BD" w14:textId="77777777" w:rsidTr="00E80CD9">
        <w:tc>
          <w:tcPr>
            <w:tcW w:w="11016" w:type="dxa"/>
          </w:tcPr>
          <w:p w14:paraId="4156426D" w14:textId="707D06BE" w:rsidR="00F33129" w:rsidRPr="00B35001" w:rsidRDefault="00F37C07" w:rsidP="000A7C6B">
            <w:pPr>
              <w:pStyle w:val="1"/>
            </w:pPr>
            <w:bookmarkStart w:id="7" w:name="_Toc228229323"/>
            <w:r>
              <w:lastRenderedPageBreak/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2D209998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3F2997" w14:textId="3B1BA929" w:rsidR="00F33129" w:rsidRDefault="00F37C07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2B3F1B" w14:textId="2FFD80ED" w:rsidR="00F33129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F37C07" w14:paraId="4F549D49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EDC561" w14:textId="7C22E6B0" w:rsidR="00F37C07" w:rsidRDefault="00F37C07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B9DCB4" w14:textId="61F8E0BA" w:rsidR="00F37C07" w:rsidRDefault="00F37C07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F37C07" w14:paraId="40AA1415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65EE02" w14:textId="57D12E1D" w:rsidR="00F37C07" w:rsidRDefault="00F37C07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689F09" w14:textId="0EE2E920" w:rsidR="00F37C07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F37C07" w14:paraId="6D5232F1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41E782" w14:textId="05793B2B" w:rsidR="00F37C07" w:rsidRDefault="00F37C07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5B0EC4" w14:textId="16DF9E97" w:rsidR="00F37C07" w:rsidRDefault="00F37C07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F37C07" w14:paraId="55050320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958479" w14:textId="3C55C42F" w:rsidR="00F37C07" w:rsidRDefault="00F37C07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080DC4" w14:textId="41540595" w:rsidR="00F37C07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188BABB1" w14:textId="7E3DB3DA" w:rsidR="00F33129" w:rsidRDefault="00F33129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44B9E597" w14:textId="77777777" w:rsidR="00E80CD9" w:rsidRDefault="00E80CD9" w:rsidP="00076F1F"/>
    <w:tbl>
      <w:tblPr>
        <w:tblStyle w:val="a9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2B5BD78E" w14:textId="77777777" w:rsidTr="005273D5">
        <w:trPr>
          <w:trHeight w:val="4158"/>
        </w:trPr>
        <w:tc>
          <w:tcPr>
            <w:tcW w:w="11136" w:type="dxa"/>
          </w:tcPr>
          <w:p w14:paraId="2AA9BB35" w14:textId="7C7F6FD9" w:rsidR="00E80CD9" w:rsidRPr="00AC3438" w:rsidRDefault="00F37C07" w:rsidP="000A7C6B">
            <w:pPr>
              <w:pStyle w:val="1"/>
            </w:pPr>
            <w:bookmarkStart w:id="8" w:name="_Toc243733144"/>
            <w:bookmarkStart w:id="9" w:name="_Toc245020112"/>
            <w:bookmarkStart w:id="10" w:name="_Toc245020144"/>
            <w:bookmarkStart w:id="11" w:name="_Toc228229324"/>
            <w:r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143C3E67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C7FA291" w14:textId="3CA9F0B7" w:rsidR="00E80CD9" w:rsidRPr="003E6C57" w:rsidRDefault="00F37C07" w:rsidP="000A7C6B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8C64FF" w14:textId="1A8852CB" w:rsidR="00E80CD9" w:rsidRPr="003E6C57" w:rsidRDefault="00F37C0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00B800D" w14:textId="0BDCF3FD" w:rsidR="00E80CD9" w:rsidRPr="003E6C57" w:rsidRDefault="00F37C0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0BF03AC1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632BA6D" w14:textId="70F259A3" w:rsidR="00E80CD9" w:rsidRPr="00577134" w:rsidRDefault="00F37C07" w:rsidP="000A7C6B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1C65C724" wp14:editId="0AC93160">
                        <wp:extent cx="1904365" cy="991235"/>
                        <wp:effectExtent l="0" t="0" r="635" b="0"/>
                        <wp:docPr id="918074273" name="图片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807427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91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1-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5D9DBF8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26CC9A" w14:textId="4038C450" w:rsidR="00E80CD9" w:rsidRPr="00BE6656" w:rsidRDefault="00F37C07" w:rsidP="000A7C6B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840417" w14:textId="3589A2B8" w:rsidR="00E80CD9" w:rsidRPr="00BE6656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F37C07" w:rsidRPr="00577134" w14:paraId="3B9E645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D30E5CD" w14:textId="467BC39B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7EC9F0C" w14:textId="150BEA07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F37C07" w:rsidRPr="00577134" w14:paraId="55EAA39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5F7D04C" w14:textId="25929CA4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EFEF430" w14:textId="04900FAE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F37C07" w:rsidRPr="00577134" w14:paraId="173A173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499854" w14:textId="2A99DF9E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65BE15" w14:textId="6C24782D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F37C07" w:rsidRPr="00577134" w14:paraId="1E320F3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55F5CC" w14:textId="017F0A80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CC35F75" w14:textId="01C28F98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7.23826e+08 N/m^2</w:t>
                        </w:r>
                      </w:p>
                    </w:tc>
                  </w:tr>
                  <w:tr w:rsidR="00F37C07" w:rsidRPr="00577134" w14:paraId="5704C89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10D40E" w14:textId="6D8F8D6F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A40FF3" w14:textId="3731D9F4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F37C07" w:rsidRPr="00577134" w14:paraId="2D5B86B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373CC3" w14:textId="2B4AEB00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22CE92" w14:textId="74262967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F37C07" w:rsidRPr="00577134" w14:paraId="5B9B0B3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20C61B" w14:textId="6609F5A0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5CC916" w14:textId="2720E141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7,700 kg/m^3</w:t>
                        </w:r>
                      </w:p>
                    </w:tc>
                  </w:tr>
                  <w:tr w:rsidR="00F37C07" w:rsidRPr="00577134" w14:paraId="0B8B5E6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AABDAD" w14:textId="7CB17D91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3B85DD" w14:textId="402B0FF3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F37C07" w:rsidRPr="00577134" w14:paraId="43F2BA9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7ACAF2" w14:textId="51EBF30A" w:rsidR="00F37C07" w:rsidRDefault="00F37C07" w:rsidP="000A7C6B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C8A871" w14:textId="63D7A078" w:rsidR="00F37C07" w:rsidRDefault="00F37C0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07C93101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4C69A51E" w14:textId="02E1E0E2" w:rsidR="00E80CD9" w:rsidRPr="00577134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SolidBody 1(Imported1)(Metal-1)</w:t>
                  </w:r>
                </w:p>
              </w:tc>
            </w:tr>
            <w:tr w:rsidR="00F37C07" w:rsidRPr="000841BF" w14:paraId="6BE779DF" w14:textId="77777777" w:rsidTr="00A9660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2C5249D7" w14:textId="71127806" w:rsidR="00F37C07" w:rsidRPr="000841BF" w:rsidRDefault="00F37C07" w:rsidP="00A96607">
                  <w:pPr>
                    <w:rPr>
                      <w:rStyle w:val="a3"/>
                      <w:rFonts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F37C07" w:rsidRPr="000841BF" w14:paraId="18A532B7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034D15E1" w14:textId="0DA1F6D9" w:rsidR="00F37C07" w:rsidRPr="00577134" w:rsidRDefault="00F37C07" w:rsidP="00A96607">
                  <w:pPr>
                    <w:jc w:val="center"/>
                    <w:rPr>
                      <w:rStyle w:val="a3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1987ADFD" wp14:editId="0D121C02">
                        <wp:extent cx="1904365" cy="991235"/>
                        <wp:effectExtent l="0" t="0" r="635" b="0"/>
                        <wp:docPr id="181100406" name="图片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100406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91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1-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F37C07" w:rsidRPr="00577134" w14:paraId="3496DF52" w14:textId="77777777" w:rsidTr="00A9660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4D1BCD" w14:textId="4CDBF6A4" w:rsidR="00F37C07" w:rsidRPr="00BE6656" w:rsidRDefault="00F37C07" w:rsidP="00A96607">
                        <w:pPr>
                          <w:jc w:val="right"/>
                          <w:rPr>
                            <w:rStyle w:val="a3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3050C2" w14:textId="4B91EC6D" w:rsidR="00F37C07" w:rsidRPr="00BE6656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ABS</w:t>
                        </w:r>
                      </w:p>
                    </w:tc>
                  </w:tr>
                  <w:tr w:rsidR="00F37C07" w:rsidRPr="00577134" w14:paraId="551B1F04" w14:textId="77777777" w:rsidTr="00A9660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589A2E" w14:textId="0C81AD4E" w:rsidR="00F37C07" w:rsidRDefault="00F37C07" w:rsidP="00A96607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1FB2CC" w14:textId="65E23C6F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Plasticity - von Mises</w:t>
                        </w:r>
                      </w:p>
                    </w:tc>
                  </w:tr>
                  <w:tr w:rsidR="00F37C07" w:rsidRPr="00577134" w14:paraId="0FD7B30A" w14:textId="77777777" w:rsidTr="00A9660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0D5AA6" w14:textId="60FC37C9" w:rsidR="00F37C07" w:rsidRDefault="00F37C07" w:rsidP="00A96607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55B6FAB" w14:textId="46F4F9DA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F37C07" w:rsidRPr="00577134" w14:paraId="2CB43045" w14:textId="77777777" w:rsidTr="00A9660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DA6EF1E" w14:textId="17AC84F6" w:rsidR="00F37C07" w:rsidRDefault="00F37C07" w:rsidP="00A96607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3036D4" w14:textId="50758631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3e+07 N/m^2</w:t>
                        </w:r>
                      </w:p>
                    </w:tc>
                  </w:tr>
                  <w:tr w:rsidR="00F37C07" w:rsidRPr="00577134" w14:paraId="61B7454A" w14:textId="77777777" w:rsidTr="00A9660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1A73779" w14:textId="4EEA041E" w:rsidR="00F37C07" w:rsidRDefault="00F37C07" w:rsidP="00A96607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Tangent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07CFAF" w14:textId="02ACE3BF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 N/m^2</w:t>
                        </w:r>
                      </w:p>
                    </w:tc>
                  </w:tr>
                  <w:tr w:rsidR="00F37C07" w:rsidRPr="00577134" w14:paraId="743984C3" w14:textId="77777777" w:rsidTr="00A9660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CC288A" w14:textId="5DA71450" w:rsidR="00F37C07" w:rsidRDefault="00F37C07" w:rsidP="00A96607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3C3E93" w14:textId="6DC33B6B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2e+09 N/m^2</w:t>
                        </w:r>
                      </w:p>
                    </w:tc>
                  </w:tr>
                  <w:tr w:rsidR="00F37C07" w:rsidRPr="00577134" w14:paraId="5E63584B" w14:textId="77777777" w:rsidTr="00A9660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C6322F" w14:textId="243F2BDC" w:rsidR="00F37C07" w:rsidRDefault="00F37C07" w:rsidP="00A96607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180344D" w14:textId="26825F01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 xml:space="preserve">0.394  </w:t>
                        </w:r>
                      </w:p>
                    </w:tc>
                  </w:tr>
                  <w:tr w:rsidR="00F37C07" w:rsidRPr="00577134" w14:paraId="6FCB9CB4" w14:textId="77777777" w:rsidTr="00A96607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E4875B" w14:textId="714796AE" w:rsidR="00F37C07" w:rsidRDefault="00F37C07" w:rsidP="00A96607">
                        <w:pPr>
                          <w:jc w:val="right"/>
                          <w:rPr>
                            <w:rStyle w:val="a3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297072" w14:textId="626C83A0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1,020 kg/m^3</w:t>
                        </w:r>
                      </w:p>
                    </w:tc>
                  </w:tr>
                </w:tbl>
                <w:p w14:paraId="1B021326" w14:textId="77777777" w:rsidR="00F37C07" w:rsidRPr="00577134" w:rsidRDefault="00F37C07" w:rsidP="00A966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39A561C9" w14:textId="11EABF18" w:rsidR="00F37C07" w:rsidRPr="00577134" w:rsidRDefault="00F37C07" w:rsidP="00A966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a3"/>
                      <w:b w:val="0"/>
                      <w:sz w:val="20"/>
                      <w:szCs w:val="20"/>
                    </w:rPr>
                    <w:t>SolidBody 1(Imported1)(Rubber-1-1)</w:t>
                  </w:r>
                </w:p>
              </w:tc>
            </w:tr>
            <w:tr w:rsidR="00F37C07" w:rsidRPr="000841BF" w14:paraId="250318E6" w14:textId="77777777" w:rsidTr="00A9660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1DC21A1" w14:textId="506200A7" w:rsidR="00F37C07" w:rsidRPr="000841BF" w:rsidRDefault="00F37C07" w:rsidP="00A96607">
                  <w:pPr>
                    <w:rPr>
                      <w:rStyle w:val="a3"/>
                      <w:rFonts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Style w:val="a3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0D3452DE" w14:textId="328D506E" w:rsidR="00E80CD9" w:rsidRDefault="00E80CD9" w:rsidP="000A7C6B">
            <w:pPr>
              <w:rPr>
                <w:rFonts w:hint="eastAsia"/>
                <w:lang w:eastAsia="zh-CN"/>
              </w:rPr>
            </w:pPr>
          </w:p>
        </w:tc>
      </w:tr>
      <w:bookmarkEnd w:id="8"/>
      <w:bookmarkEnd w:id="9"/>
      <w:bookmarkEnd w:id="10"/>
    </w:tbl>
    <w:p w14:paraId="7D69324E" w14:textId="77777777" w:rsidR="005273D5" w:rsidRDefault="005273D5" w:rsidP="006518B5"/>
    <w:tbl>
      <w:tblPr>
        <w:tblStyle w:val="a9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296BF83" w14:textId="77777777" w:rsidTr="00452CBC">
        <w:tc>
          <w:tcPr>
            <w:tcW w:w="11016" w:type="dxa"/>
          </w:tcPr>
          <w:p w14:paraId="47BBE4BA" w14:textId="04024052" w:rsidR="005273D5" w:rsidRPr="00AF1A58" w:rsidRDefault="00F37C07" w:rsidP="000A7C6B">
            <w:pPr>
              <w:pStyle w:val="1"/>
              <w:rPr>
                <w:b w:val="0"/>
                <w:bCs w:val="0"/>
              </w:rPr>
            </w:pPr>
            <w:bookmarkStart w:id="12" w:name="_Toc228229325"/>
            <w:r>
              <w:rPr>
                <w:rStyle w:val="a3"/>
              </w:rPr>
              <w:lastRenderedPageBreak/>
              <w:t>Loads and Fixtures</w:t>
            </w:r>
            <w:bookmarkEnd w:id="12"/>
          </w:p>
          <w:tbl>
            <w:tblPr>
              <w:tblStyle w:val="-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F37C07" w14:paraId="4B830168" w14:textId="77777777" w:rsidTr="009E77E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E42A04B" w14:textId="5F453DF5" w:rsidR="00F37C07" w:rsidRPr="004E282D" w:rsidRDefault="00F37C07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D0C263A" w14:textId="476174B7" w:rsidR="00F37C07" w:rsidRPr="004E282D" w:rsidRDefault="00F37C0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49DF9BF" w14:textId="7F464670" w:rsidR="00F37C07" w:rsidRPr="004E282D" w:rsidRDefault="00F37C0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Fixture Details</w:t>
                  </w:r>
                </w:p>
              </w:tc>
            </w:tr>
            <w:tr w:rsidR="00F37C07" w14:paraId="5199BF51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BD9D7A2" w14:textId="69C82EE8" w:rsidR="00F37C07" w:rsidRPr="00AD5FBA" w:rsidRDefault="00F37C07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6F324E6C" w14:textId="6DEB352C" w:rsidR="00F37C07" w:rsidRPr="006208CB" w:rsidRDefault="00F37C0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363D6A3" wp14:editId="613A1A5C">
                        <wp:extent cx="1772285" cy="922655"/>
                        <wp:effectExtent l="0" t="0" r="0" b="0"/>
                        <wp:docPr id="1530730004" name="图片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0730004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22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F37C07" w14:paraId="4B4E069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DEA2E88" w14:textId="3F438B32" w:rsidR="00F37C07" w:rsidRPr="00BE6656" w:rsidRDefault="00F37C07" w:rsidP="003F2268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C080900" w14:textId="1D3FD2F6" w:rsidR="00F37C07" w:rsidRPr="00154A1A" w:rsidRDefault="00F37C0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F37C07" w14:paraId="71769FF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81F4BAB" w14:textId="6EE44F00" w:rsidR="00F37C07" w:rsidRDefault="00F37C0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3A6CF97" w14:textId="47B7A5B7" w:rsidR="00F37C07" w:rsidRDefault="00F37C0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71EAA3C5" w14:textId="77777777" w:rsidR="00F37C07" w:rsidRPr="004C6DEB" w:rsidRDefault="00F37C07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F37C07" w14:paraId="3324AA00" w14:textId="77777777" w:rsidTr="00A966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3423DD7A" w14:textId="72AA1040" w:rsidR="00F37C07" w:rsidRPr="003F154A" w:rsidRDefault="00F37C07" w:rsidP="00A96607">
                  <w:pPr>
                    <w:rPr>
                      <w:rStyle w:val="a3"/>
                      <w:bCs/>
                    </w:rPr>
                  </w:pPr>
                  <w:r>
                    <w:rPr>
                      <w:rStyle w:val="a3"/>
                      <w:b/>
                    </w:rPr>
                    <w:t>Resultant Forces</w:t>
                  </w:r>
                </w:p>
                <w:tbl>
                  <w:tblPr>
                    <w:tblStyle w:val="a9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F37C07" w14:paraId="2D48C377" w14:textId="77777777" w:rsidTr="00A96607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EF45F8B" w14:textId="512229C0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002499C" w14:textId="2B100531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2CED803" w14:textId="4A1B17E5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441CBF8" w14:textId="540C2FFE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B3AE3FA" w14:textId="17A45DD1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F37C07" w14:paraId="346ACF1A" w14:textId="77777777" w:rsidTr="00A96607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B7F774F" w14:textId="4D63248A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10EBB0" w14:textId="29EFC36A" w:rsidR="00F37C07" w:rsidRPr="00EF37BF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298.014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2E9E8B" w14:textId="402FA4ED" w:rsidR="00F37C07" w:rsidRPr="00EF37BF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135.727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853203" w14:textId="3942DFB9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-116.037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3DC45B4" w14:textId="7BF1E5B5" w:rsidR="00F37C07" w:rsidRPr="00EF37BF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347.417</w:t>
                        </w:r>
                      </w:p>
                    </w:tc>
                  </w:tr>
                  <w:tr w:rsidR="00F37C07" w14:paraId="0D93DFBA" w14:textId="77777777" w:rsidTr="00A96607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097E194" w14:textId="6F7DA21D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DB5A908" w14:textId="6E288016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226F93" w14:textId="7ED70018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1F2D46" w14:textId="558D8B7B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018AC39" w14:textId="0A065D40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7CFA8DF3" w14:textId="77777777" w:rsidR="00F37C07" w:rsidRDefault="00F37C07" w:rsidP="00A96607">
                  <w:pPr>
                    <w:jc w:val="center"/>
                    <w:rPr>
                      <w:rStyle w:val="a3"/>
                      <w:b/>
                      <w:sz w:val="18"/>
                      <w:szCs w:val="18"/>
                    </w:rPr>
                  </w:pPr>
                  <w:r>
                    <w:rPr>
                      <w:rStyle w:val="a3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37C07" w14:paraId="54FFB8DF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E7CCEDE" w14:textId="3378B42D" w:rsidR="00F37C07" w:rsidRPr="00AD5FBA" w:rsidRDefault="00F37C07" w:rsidP="00A96607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Symmetry-1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5518F05E" w14:textId="6C5287D8" w:rsidR="00F37C07" w:rsidRPr="006208CB" w:rsidRDefault="00F37C07" w:rsidP="00A9660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35325C69" wp14:editId="6380DA0D">
                        <wp:extent cx="1772285" cy="922655"/>
                        <wp:effectExtent l="0" t="0" r="0" b="0"/>
                        <wp:docPr id="741980171" name="图片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1980171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22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F37C07" w14:paraId="284D6EE4" w14:textId="77777777" w:rsidTr="00A966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CA1832" w14:textId="2017858A" w:rsidR="00F37C07" w:rsidRPr="00BE6656" w:rsidRDefault="00F37C07" w:rsidP="00A96607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C0F0C08" w14:textId="416AD2FA" w:rsidR="00F37C07" w:rsidRPr="00154A1A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F37C07" w14:paraId="76E6C702" w14:textId="77777777" w:rsidTr="00A966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027F03F" w14:textId="0E6D7C35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7385376" w14:textId="1942C710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Symmetry</w:t>
                        </w:r>
                      </w:p>
                    </w:tc>
                  </w:tr>
                </w:tbl>
                <w:p w14:paraId="3DA3EE74" w14:textId="77777777" w:rsidR="00F37C07" w:rsidRPr="004C6DEB" w:rsidRDefault="00F37C07" w:rsidP="00A9660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F37C07" w14:paraId="064EE32C" w14:textId="77777777" w:rsidTr="00A966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360AF1C6" w14:textId="4827A21E" w:rsidR="00F37C07" w:rsidRPr="003F154A" w:rsidRDefault="00F37C07" w:rsidP="00A96607">
                  <w:pPr>
                    <w:rPr>
                      <w:rStyle w:val="a3"/>
                      <w:bCs/>
                    </w:rPr>
                  </w:pPr>
                  <w:r>
                    <w:rPr>
                      <w:rStyle w:val="a3"/>
                      <w:b/>
                    </w:rPr>
                    <w:t>Resultant Forces</w:t>
                  </w:r>
                </w:p>
                <w:tbl>
                  <w:tblPr>
                    <w:tblStyle w:val="a9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F37C07" w14:paraId="1952B6B6" w14:textId="77777777" w:rsidTr="00A96607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CE9F9BE" w14:textId="48FC8854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71ECC70" w14:textId="6E3CE888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3959312" w14:textId="084031F0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C37DDB9" w14:textId="2119B826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641E749" w14:textId="71DB7624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F37C07" w14:paraId="0885E0E2" w14:textId="77777777" w:rsidTr="00A96607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53819C5" w14:textId="1CA8A727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415024" w14:textId="0265A39D" w:rsidR="00F37C07" w:rsidRPr="00EF37BF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85.7543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AC4A0B" w14:textId="3EA0DC89" w:rsidR="00F37C07" w:rsidRPr="00EF37BF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A18774" w14:textId="5683BF9C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3D61F91" w14:textId="1DAAB0D6" w:rsidR="00F37C07" w:rsidRPr="00EF37BF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85.7543</w:t>
                        </w:r>
                      </w:p>
                    </w:tc>
                  </w:tr>
                  <w:tr w:rsidR="00F37C07" w14:paraId="00B62773" w14:textId="77777777" w:rsidTr="00A96607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110476" w14:textId="0D214C74" w:rsidR="00F37C07" w:rsidRDefault="00F37C07" w:rsidP="00A96607">
                        <w:pPr>
                          <w:jc w:val="center"/>
                          <w:rPr>
                            <w:rStyle w:val="a3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E4EBDA" w14:textId="10425FD5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38BA85" w14:textId="3C39539A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588697" w14:textId="175AAFF2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5301583" w14:textId="384EB90A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6714069F" w14:textId="77777777" w:rsidR="00F37C07" w:rsidRDefault="00F37C07" w:rsidP="00A96607">
                  <w:pPr>
                    <w:jc w:val="center"/>
                    <w:rPr>
                      <w:rStyle w:val="a3"/>
                      <w:b/>
                      <w:sz w:val="18"/>
                      <w:szCs w:val="18"/>
                    </w:rPr>
                  </w:pPr>
                  <w:r>
                    <w:rPr>
                      <w:rStyle w:val="a3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8EE4937" w14:textId="77777777" w:rsidR="005273D5" w:rsidRDefault="005273D5" w:rsidP="00840CC7">
            <w:pPr>
              <w:pStyle w:val="TOC3"/>
            </w:pPr>
          </w:p>
          <w:tbl>
            <w:tblPr>
              <w:tblStyle w:val="-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F37C07" w14:paraId="685BC82A" w14:textId="77777777" w:rsidTr="000B00B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87BB9D1" w14:textId="3D47CFD8" w:rsidR="00F37C07" w:rsidRPr="004E282D" w:rsidRDefault="00F37C07" w:rsidP="005A5DC6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D94640F" w14:textId="41FC5387" w:rsidR="00F37C07" w:rsidRPr="004E282D" w:rsidRDefault="00F37C0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51B6E1A" w14:textId="650D9915" w:rsidR="00F37C07" w:rsidRPr="004E282D" w:rsidRDefault="00F37C0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b/>
                      <w:color w:val="auto"/>
                    </w:rPr>
                    <w:t>Load Details</w:t>
                  </w:r>
                </w:p>
              </w:tc>
            </w:tr>
            <w:tr w:rsidR="00F37C07" w14:paraId="38D5FD39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241AE29A" w14:textId="59EBBFEF" w:rsidR="00F37C07" w:rsidRPr="00F42DD1" w:rsidRDefault="00F37C07" w:rsidP="005A5DC6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367404A3" w14:textId="1350881D" w:rsidR="00F37C07" w:rsidRPr="006208CB" w:rsidRDefault="00F37C0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3828D91" wp14:editId="1B4C91C4">
                        <wp:extent cx="1907540" cy="992505"/>
                        <wp:effectExtent l="0" t="0" r="0" b="0"/>
                        <wp:docPr id="163620071" name="图片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62007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92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1-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37C07" w14:paraId="1278FC94" w14:textId="77777777" w:rsidTr="00F37C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8C34889" w14:textId="47978EC0" w:rsidR="00F37C07" w:rsidRPr="00BE6656" w:rsidRDefault="00F37C07" w:rsidP="003F2268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6C2991F" w14:textId="1C4C2B1A" w:rsidR="00F37C07" w:rsidRPr="00B77EA3" w:rsidRDefault="00F37C0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F37C07" w14:paraId="32F9DEE6" w14:textId="77777777" w:rsidTr="00F37C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F416329" w14:textId="36E8DE5E" w:rsidR="00F37C07" w:rsidRDefault="00F37C0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860850" w14:textId="1EA79A8F" w:rsidR="00F37C07" w:rsidRDefault="00F37C0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F37C07" w14:paraId="3FFB8D85" w14:textId="77777777" w:rsidTr="00F37C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156EDEA" w14:textId="30710760" w:rsidR="00F37C07" w:rsidRDefault="00F37C0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EF1DEC2" w14:textId="7B34C277" w:rsidR="00F37C07" w:rsidRDefault="00F37C0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125 N</w:t>
                        </w:r>
                      </w:p>
                    </w:tc>
                  </w:tr>
                </w:tbl>
                <w:p w14:paraId="22FF57BF" w14:textId="77777777" w:rsidR="00F37C07" w:rsidRDefault="00F37C0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a3"/>
                    </w:rPr>
                  </w:pPr>
                </w:p>
              </w:tc>
            </w:tr>
            <w:tr w:rsidR="00F37C07" w14:paraId="0C1FFC65" w14:textId="77777777" w:rsidTr="00A966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B222C8E" w14:textId="76FF8235" w:rsidR="00F37C07" w:rsidRPr="00F42DD1" w:rsidRDefault="00F37C07" w:rsidP="00A96607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091416C3" w14:textId="1954B1B7" w:rsidR="00F37C07" w:rsidRPr="006208CB" w:rsidRDefault="00F37C07" w:rsidP="00A9660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61328216" wp14:editId="7560BD56">
                        <wp:extent cx="1907540" cy="992505"/>
                        <wp:effectExtent l="0" t="0" r="0" b="0"/>
                        <wp:docPr id="1508008003" name="图片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8008003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92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1-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F37C07" w14:paraId="71DE14AE" w14:textId="77777777" w:rsidTr="00F37C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2B9DBC7" w14:textId="6540332D" w:rsidR="00F37C07" w:rsidRPr="00BE6656" w:rsidRDefault="00F37C07" w:rsidP="00A96607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F315031" w14:textId="6AF83B82" w:rsidR="00F37C07" w:rsidRPr="00B77EA3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F37C07" w14:paraId="6596DF13" w14:textId="77777777" w:rsidTr="00F37C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8A1C430" w14:textId="67F8CE51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0F0165E" w14:textId="4F0FE147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F37C07" w14:paraId="6D135A9C" w14:textId="77777777" w:rsidTr="00F37C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85411D8" w14:textId="1A880683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C3D7737" w14:textId="6F6EA288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  <w:sz w:val="20"/>
                            <w:szCs w:val="20"/>
                          </w:rPr>
                          <w:t>550 N</w:t>
                        </w:r>
                      </w:p>
                    </w:tc>
                  </w:tr>
                </w:tbl>
                <w:p w14:paraId="6FCC4FD8" w14:textId="77777777" w:rsidR="00F37C07" w:rsidRDefault="00F37C07" w:rsidP="00A9660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</w:rPr>
                  </w:pPr>
                </w:p>
              </w:tc>
            </w:tr>
          </w:tbl>
          <w:p w14:paraId="503F9728" w14:textId="15F767D7" w:rsidR="005273D5" w:rsidRDefault="005273D5" w:rsidP="000A7C6B">
            <w:pPr>
              <w:rPr>
                <w:rStyle w:val="a3"/>
                <w:rFonts w:hint="eastAsia"/>
                <w:lang w:eastAsia="zh-CN"/>
              </w:rPr>
            </w:pPr>
          </w:p>
        </w:tc>
      </w:tr>
    </w:tbl>
    <w:p w14:paraId="5C3DC03B" w14:textId="77777777" w:rsidR="00132707" w:rsidRDefault="00132707" w:rsidP="00132707"/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574E73F3" w14:textId="77777777" w:rsidTr="005B3D16">
        <w:tc>
          <w:tcPr>
            <w:tcW w:w="11016" w:type="dxa"/>
          </w:tcPr>
          <w:p w14:paraId="480487C0" w14:textId="49202B2A" w:rsidR="00132707" w:rsidRDefault="00132707" w:rsidP="000A7C6B">
            <w:pPr>
              <w:pStyle w:val="1"/>
            </w:pPr>
            <w:r>
              <w:lastRenderedPageBreak/>
              <w:br w:type="page"/>
            </w:r>
            <w:bookmarkStart w:id="13" w:name="_Toc228229326"/>
            <w:r w:rsidR="00F37C07">
              <w:t>Connector Definitions</w:t>
            </w:r>
            <w:bookmarkEnd w:id="13"/>
          </w:p>
          <w:p w14:paraId="491AD11B" w14:textId="7224BCAD" w:rsidR="00132707" w:rsidRDefault="00F37C07" w:rsidP="000A7C6B">
            <w:pPr>
              <w:rPr>
                <w:rFonts w:hint="eastAsia"/>
                <w:lang w:eastAsia="zh-CN"/>
              </w:rPr>
            </w:pPr>
            <w:r>
              <w:t>No Data</w:t>
            </w:r>
          </w:p>
          <w:p w14:paraId="24D4CA8F" w14:textId="4F57686A" w:rsidR="00EF37BF" w:rsidRPr="009C0A33" w:rsidRDefault="00EF37BF" w:rsidP="000A7C6B"/>
          <w:p w14:paraId="465A6E5F" w14:textId="77777777" w:rsidR="000F2729" w:rsidRDefault="000F2729" w:rsidP="000A7C6B"/>
          <w:p w14:paraId="16491605" w14:textId="674D8505" w:rsidR="00E12C21" w:rsidRDefault="00E12C21" w:rsidP="000A7C6B"/>
          <w:p w14:paraId="06D9E786" w14:textId="77777777" w:rsidR="00D72EE8" w:rsidRDefault="00D72EE8" w:rsidP="00D72EE8"/>
          <w:p w14:paraId="7093A511" w14:textId="23F4FAD8" w:rsidR="00D72EE8" w:rsidRPr="009C0A33" w:rsidRDefault="00D72EE8" w:rsidP="00D72EE8"/>
          <w:p w14:paraId="6F457961" w14:textId="503373E2" w:rsidR="00132707" w:rsidRDefault="00132707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77C318E6" w14:textId="77777777" w:rsidR="00104BD8" w:rsidRDefault="00104BD8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098A78E0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12B8977" w14:textId="2262514D" w:rsidR="00104BD8" w:rsidRDefault="00F37C07" w:rsidP="00F37C07">
            <w:pPr>
              <w:pStyle w:val="1"/>
              <w:rPr>
                <w:rFonts w:hint="eastAsia"/>
              </w:rPr>
            </w:pPr>
            <w:bookmarkStart w:id="14" w:name="_Toc228229327"/>
            <w:r>
              <w:t>Interaction Information</w:t>
            </w:r>
            <w:bookmarkEnd w:id="14"/>
          </w:p>
          <w:p w14:paraId="7E45483C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03114596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F113DE" w14:textId="5E4E5DF9" w:rsidR="002B4DE8" w:rsidRDefault="00F37C07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940A95" w14:textId="3C69467B" w:rsidR="002B4DE8" w:rsidRDefault="00F37C07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B66D54B" w14:textId="7D44702C" w:rsidR="002B4DE8" w:rsidRDefault="00F37C07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630AD152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8A74CD4" w14:textId="2F8EE330" w:rsidR="002B4DE8" w:rsidRPr="00211C62" w:rsidRDefault="00F37C07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Local Interaction-1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553B49D7" w14:textId="6A8DA24E" w:rsidR="002B4DE8" w:rsidRPr="000B04D4" w:rsidRDefault="00F37C07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56987868" wp14:editId="0AABA189">
                        <wp:extent cx="2445385" cy="1272540"/>
                        <wp:effectExtent l="0" t="0" r="0" b="3810"/>
                        <wp:docPr id="2032732637" name="图片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2732637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272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5EE11EDD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E8CB25E" w14:textId="295D0A58" w:rsidR="0017091B" w:rsidRPr="00BE6656" w:rsidRDefault="00F37C07" w:rsidP="004F6DE4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6A3A440" w14:textId="7162A955" w:rsidR="0017091B" w:rsidRPr="00BE6656" w:rsidRDefault="00F37C07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 xml:space="preserve">Contact interaction pair </w:t>
                        </w:r>
                      </w:p>
                    </w:tc>
                  </w:tr>
                  <w:tr w:rsidR="00F37C07" w14:paraId="3DF721D3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61DD7E7" w14:textId="4CD961EF" w:rsidR="00F37C07" w:rsidRDefault="00F37C07" w:rsidP="004F6DE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1F06247" w14:textId="4A8EF633" w:rsidR="00F37C07" w:rsidRDefault="00F37C07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F37C07" w14:paraId="52D3F93C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8E75942" w14:textId="290D65D0" w:rsidR="00F37C07" w:rsidRDefault="00F37C07" w:rsidP="004F6DE4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E580C13" w14:textId="0207AF70" w:rsidR="00F37C07" w:rsidRDefault="00F37C07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Surface to surface</w:t>
                        </w:r>
                      </w:p>
                    </w:tc>
                  </w:tr>
                </w:tbl>
                <w:p w14:paraId="7D69E889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F37C07" w14:paraId="35DAA33F" w14:textId="77777777" w:rsidTr="00A9660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3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4F81BD" w:themeColor="accent1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ED312C9" w14:textId="29D156EB" w:rsidR="00F37C07" w:rsidRDefault="00F37C07" w:rsidP="00A96607">
                  <w:pPr>
                    <w:rPr>
                      <w:rStyle w:val="a3"/>
                    </w:rPr>
                  </w:pPr>
                  <w:r>
                    <w:rPr>
                      <w:rStyle w:val="a3"/>
                      <w:b/>
                    </w:rPr>
                    <w:t>Contact/Friction force</w:t>
                  </w:r>
                </w:p>
                <w:tbl>
                  <w:tblPr>
                    <w:tblStyle w:val="a9"/>
                    <w:tblW w:w="10597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547"/>
                    <w:gridCol w:w="1967"/>
                    <w:gridCol w:w="1967"/>
                    <w:gridCol w:w="1967"/>
                    <w:gridCol w:w="2149"/>
                  </w:tblGrid>
                  <w:tr w:rsidR="00F37C07" w14:paraId="30DAAD87" w14:textId="77777777" w:rsidTr="00A96607">
                    <w:trPr>
                      <w:trHeight w:val="273"/>
                    </w:trPr>
                    <w:tc>
                      <w:tcPr>
                        <w:tcW w:w="254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62848495" w14:textId="266AC4A4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10DF209F" w14:textId="3B913864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5AF33B18" w14:textId="5AE36730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402EDE90" w14:textId="034D96D5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611D01CB" w14:textId="623DDDB7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F37C07" w14:paraId="470A5F72" w14:textId="77777777" w:rsidTr="00A96607">
                    <w:trPr>
                      <w:trHeight w:val="287"/>
                    </w:trPr>
                    <w:tc>
                      <w:tcPr>
                        <w:tcW w:w="254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503FD348" w14:textId="28694577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Contact Force(N)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3B9956AF" w14:textId="706B4859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2.9969E-12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49F5623" w14:textId="098D058B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7.6393E-16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FB83908" w14:textId="46670A8E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-2.466E-12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0970CA37" w14:textId="5492CDB7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3.8811E-12</w:t>
                        </w:r>
                      </w:p>
                    </w:tc>
                  </w:tr>
                </w:tbl>
                <w:p w14:paraId="73FC6C7B" w14:textId="77777777" w:rsidR="00F37C07" w:rsidRPr="00213D4E" w:rsidRDefault="00F37C07" w:rsidP="00A96607">
                  <w:r>
                    <w:t xml:space="preserve">              </w:t>
                  </w:r>
                </w:p>
              </w:tc>
            </w:tr>
            <w:tr w:rsidR="00F37C07" w14:paraId="184385DE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D60F86" w14:textId="2F0AFAD7" w:rsidR="00F37C07" w:rsidRPr="00211C62" w:rsidRDefault="00F37C07" w:rsidP="00A96607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Local Interaction-2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631E6809" w14:textId="4DCC0CF9" w:rsidR="00F37C07" w:rsidRPr="000B04D4" w:rsidRDefault="00F37C07" w:rsidP="00A9660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281A9D4D" wp14:editId="77BF8DB0">
                        <wp:extent cx="2445385" cy="1272540"/>
                        <wp:effectExtent l="0" t="0" r="0" b="3810"/>
                        <wp:docPr id="1783494016" name="图片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3494016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272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1-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F37C07" w14:paraId="3D834CD7" w14:textId="77777777" w:rsidTr="00A966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08A11BD" w14:textId="12E65517" w:rsidR="00F37C07" w:rsidRPr="00BE6656" w:rsidRDefault="00F37C07" w:rsidP="00A96607">
                        <w:pPr>
                          <w:jc w:val="right"/>
                          <w:rPr>
                            <w:rStyle w:val="a3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BD74BC9" w14:textId="295B0509" w:rsidR="00F37C07" w:rsidRPr="00BE6656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 xml:space="preserve">Contact interaction pair </w:t>
                        </w:r>
                      </w:p>
                    </w:tc>
                  </w:tr>
                  <w:tr w:rsidR="00F37C07" w14:paraId="6FD56E70" w14:textId="77777777" w:rsidTr="00A966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0B240E6" w14:textId="69FABF56" w:rsidR="00F37C07" w:rsidRDefault="00F37C07" w:rsidP="00A96607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17064BD" w14:textId="538B41CC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3 face(s)</w:t>
                        </w:r>
                      </w:p>
                    </w:tc>
                  </w:tr>
                  <w:tr w:rsidR="00F37C07" w14:paraId="47BFB058" w14:textId="77777777" w:rsidTr="00A9660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693F41" w14:textId="1FDCFFCE" w:rsidR="00F37C07" w:rsidRDefault="00F37C07" w:rsidP="00A96607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AAC86E3" w14:textId="7C4E4186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Surface to surface</w:t>
                        </w:r>
                      </w:p>
                    </w:tc>
                  </w:tr>
                </w:tbl>
                <w:p w14:paraId="7127A074" w14:textId="77777777" w:rsidR="00F37C07" w:rsidRPr="00211C62" w:rsidRDefault="00F37C07" w:rsidP="00A9660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F37C07" w14:paraId="3AFE3E30" w14:textId="77777777" w:rsidTr="00A9660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3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4F81BD" w:themeColor="accent1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829A916" w14:textId="3A1DE4F1" w:rsidR="00F37C07" w:rsidRDefault="00F37C07" w:rsidP="00A96607">
                  <w:pPr>
                    <w:rPr>
                      <w:rStyle w:val="a3"/>
                    </w:rPr>
                  </w:pPr>
                  <w:r>
                    <w:rPr>
                      <w:rStyle w:val="a3"/>
                      <w:b/>
                    </w:rPr>
                    <w:t>Contact/Friction force</w:t>
                  </w:r>
                </w:p>
                <w:tbl>
                  <w:tblPr>
                    <w:tblStyle w:val="a9"/>
                    <w:tblW w:w="10597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547"/>
                    <w:gridCol w:w="1967"/>
                    <w:gridCol w:w="1967"/>
                    <w:gridCol w:w="1967"/>
                    <w:gridCol w:w="2149"/>
                  </w:tblGrid>
                  <w:tr w:rsidR="00F37C07" w14:paraId="6CC9E23C" w14:textId="77777777" w:rsidTr="00A96607">
                    <w:trPr>
                      <w:trHeight w:val="273"/>
                    </w:trPr>
                    <w:tc>
                      <w:tcPr>
                        <w:tcW w:w="254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01489E3E" w14:textId="0C50900D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59EB5D8E" w14:textId="322E6D9B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3570F0CC" w14:textId="4F40DCF0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48D289BE" w14:textId="7AE0AA72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4FFB0A60" w14:textId="18378FAC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F37C07" w14:paraId="7904769D" w14:textId="77777777" w:rsidTr="00A96607">
                    <w:trPr>
                      <w:trHeight w:val="287"/>
                    </w:trPr>
                    <w:tc>
                      <w:tcPr>
                        <w:tcW w:w="254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D9D9D9" w:themeFill="background1" w:themeFillShade="D9"/>
                        <w:vAlign w:val="center"/>
                        <w:hideMark/>
                      </w:tcPr>
                      <w:p w14:paraId="17F8FE14" w14:textId="66E98FD2" w:rsidR="00F37C07" w:rsidRDefault="00F37C07" w:rsidP="00A96607">
                        <w:pPr>
                          <w:jc w:val="center"/>
                          <w:rPr>
                            <w:rStyle w:val="a3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Contact Force(N)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4637F67E" w14:textId="00D4F4E8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-29.849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6BF82693" w14:textId="7294D135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-0.015807</w:t>
                        </w:r>
                      </w:p>
                    </w:tc>
                    <w:tc>
                      <w:tcPr>
                        <w:tcW w:w="1967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29ECB756" w14:textId="4FC9179C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-132.97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FFFFFF" w:themeFill="background1"/>
                        <w:vAlign w:val="center"/>
                        <w:hideMark/>
                      </w:tcPr>
                      <w:p w14:paraId="7942214D" w14:textId="1DA95E68" w:rsidR="00F37C07" w:rsidRDefault="00F37C07" w:rsidP="00A96607">
                        <w:pPr>
                          <w:jc w:val="center"/>
                          <w:rPr>
                            <w:rStyle w:val="a3"/>
                            <w:b w:val="0"/>
                          </w:rPr>
                        </w:pPr>
                        <w:r>
                          <w:rPr>
                            <w:rStyle w:val="a3"/>
                            <w:sz w:val="20"/>
                            <w:szCs w:val="20"/>
                          </w:rPr>
                          <w:t>136.28</w:t>
                        </w:r>
                      </w:p>
                    </w:tc>
                  </w:tr>
                </w:tbl>
                <w:p w14:paraId="3B4757C0" w14:textId="77777777" w:rsidR="00F37C07" w:rsidRPr="00213D4E" w:rsidRDefault="00F37C07" w:rsidP="00A96607">
                  <w:r>
                    <w:t xml:space="preserve">              </w:t>
                  </w:r>
                </w:p>
              </w:tc>
            </w:tr>
          </w:tbl>
          <w:p w14:paraId="0A0D6025" w14:textId="2C164910" w:rsidR="00104BD8" w:rsidRDefault="00104BD8" w:rsidP="000A7C6B">
            <w:pPr>
              <w:rPr>
                <w:rStyle w:val="A30"/>
                <w:rFonts w:hint="eastAsia"/>
                <w:lang w:eastAsia="zh-CN"/>
              </w:rPr>
            </w:pPr>
          </w:p>
          <w:p w14:paraId="3E2E1939" w14:textId="77777777" w:rsidR="00104BD8" w:rsidRDefault="00104BD8" w:rsidP="000A7C6B"/>
        </w:tc>
      </w:tr>
    </w:tbl>
    <w:p w14:paraId="204BE2B3" w14:textId="77777777" w:rsidR="00A61A59" w:rsidRDefault="00A61A59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6D4A163B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A449EC8" w14:textId="3BEC86A6" w:rsidR="00A61A59" w:rsidRDefault="00F37C07" w:rsidP="000A7C6B">
            <w:pPr>
              <w:pStyle w:val="1"/>
            </w:pPr>
            <w:bookmarkStart w:id="15" w:name="_Toc228229328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0160F176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8C2982" w14:textId="388D1387" w:rsidR="00A9531D" w:rsidRDefault="00F37C07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214BAC" w14:textId="166987A5" w:rsidR="00A9531D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F37C07" w14:paraId="63421082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02079B" w14:textId="7880383E" w:rsidR="00F37C07" w:rsidRDefault="00F37C07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EA86CB" w14:textId="69FAADBD" w:rsidR="00F37C07" w:rsidRDefault="00F37C0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F37C07" w14:paraId="7E4E2D0D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E09AD2" w14:textId="182352D2" w:rsidR="00F37C07" w:rsidRDefault="00F37C07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A04A45" w14:textId="1E2D08F3" w:rsidR="00F37C07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37C07" w14:paraId="06F25383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EB5C57" w14:textId="197A7014" w:rsidR="00F37C07" w:rsidRDefault="00F37C07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422E2C" w14:textId="092A7E8B" w:rsidR="00F37C07" w:rsidRDefault="00F37C0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37C07" w14:paraId="4173DD31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57D48A" w14:textId="14F9861B" w:rsidR="00F37C07" w:rsidRDefault="00F37C07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817BB6" w14:textId="439A8377" w:rsidR="00F37C07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F37C07" w14:paraId="627019E4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FA220C" w14:textId="019E3219" w:rsidR="00F37C07" w:rsidRDefault="00F37C07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F8EB85" w14:textId="2CF49CA2" w:rsidR="00F37C07" w:rsidRDefault="00F37C0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9.90937 mm</w:t>
                  </w:r>
                </w:p>
              </w:tc>
            </w:tr>
            <w:tr w:rsidR="00F37C07" w14:paraId="22810E7B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268EB6" w14:textId="4C153D67" w:rsidR="00F37C07" w:rsidRDefault="00F37C07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3D8E19" w14:textId="65E18583" w:rsidR="00F37C07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0.495469 mm</w:t>
                  </w:r>
                </w:p>
              </w:tc>
            </w:tr>
            <w:tr w:rsidR="00F37C07" w14:paraId="5880760E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DA8B01" w14:textId="533DD4AC" w:rsidR="00F37C07" w:rsidRDefault="00F37C07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135A6A" w14:textId="06149F4F" w:rsidR="00F37C07" w:rsidRDefault="00F37C0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Draft</w:t>
                  </w:r>
                </w:p>
              </w:tc>
            </w:tr>
            <w:tr w:rsidR="00F37C07" w14:paraId="77CB871C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654BA4" w14:textId="560B3A00" w:rsidR="00F37C07" w:rsidRDefault="00F37C07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137DBD" w14:textId="07BD0385" w:rsidR="00F37C07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F37C07" w14:paraId="74172F5F" w14:textId="77777777" w:rsidTr="00F37C0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85CEF3" w14:textId="38814141" w:rsidR="00F37C07" w:rsidRDefault="00F37C07" w:rsidP="00C16188">
                  <w:r>
                    <w:t>Reuse mesh for identical parts in an assembly (Blended curvature-based mesher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6112B3" w14:textId="51B12A43" w:rsidR="00F37C07" w:rsidRDefault="00F37C0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7F1BE599" w14:textId="77777777" w:rsidR="00690657" w:rsidRDefault="00690657" w:rsidP="00690657"/>
          <w:p w14:paraId="6C442574" w14:textId="6818D147" w:rsidR="00A9531D" w:rsidRPr="00690657" w:rsidRDefault="00F37C07" w:rsidP="00690657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7320529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5DB6B9" w14:textId="1ED41ED3" w:rsidR="007107BE" w:rsidRDefault="00F37C07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379A1E" w14:textId="41286338" w:rsidR="007107BE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6065</w:t>
                  </w:r>
                </w:p>
              </w:tc>
            </w:tr>
            <w:tr w:rsidR="00F37C07" w14:paraId="280130A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556962" w14:textId="50B4A194" w:rsidR="00F37C07" w:rsidRDefault="00F37C07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B88CE0" w14:textId="3CA790F8" w:rsidR="00F37C07" w:rsidRDefault="00F37C0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18722</w:t>
                  </w:r>
                </w:p>
              </w:tc>
            </w:tr>
            <w:tr w:rsidR="00F37C07" w14:paraId="3016AC1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FC9C16" w14:textId="70D3C4DD" w:rsidR="00F37C07" w:rsidRDefault="00F37C07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FCBE20" w14:textId="07345770" w:rsidR="00F37C07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32.625</w:t>
                  </w:r>
                </w:p>
              </w:tc>
            </w:tr>
            <w:tr w:rsidR="00F37C07" w14:paraId="7454361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9E9750" w14:textId="5DAB334B" w:rsidR="00F37C07" w:rsidRDefault="00F37C07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1FC84F" w14:textId="0BDBADAC" w:rsidR="00F37C07" w:rsidRDefault="00F37C0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69.2</w:t>
                  </w:r>
                </w:p>
              </w:tc>
            </w:tr>
            <w:tr w:rsidR="00F37C07" w14:paraId="7BCFD3E8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1BAC35" w14:textId="6F0178AB" w:rsidR="00F37C07" w:rsidRDefault="00F37C07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AA3568" w14:textId="267F2F09" w:rsidR="00F37C07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0.00534</w:t>
                  </w:r>
                </w:p>
              </w:tc>
            </w:tr>
            <w:tr w:rsidR="00F37C07" w14:paraId="1B8F509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62BE1F" w14:textId="6413C882" w:rsidR="00F37C07" w:rsidRDefault="00F37C07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246DA7" w14:textId="660015A4" w:rsidR="00F37C07" w:rsidRDefault="00F37C0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00:00:03</w:t>
                  </w:r>
                </w:p>
              </w:tc>
            </w:tr>
            <w:tr w:rsidR="00F37C07" w14:paraId="5EC5732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AC3770" w14:textId="57DEA170" w:rsidR="00F37C07" w:rsidRDefault="00F37C07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D7B19C" w14:textId="12E42779" w:rsidR="00F37C07" w:rsidRDefault="00F37C0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REMY</w:t>
                  </w:r>
                </w:p>
              </w:tc>
            </w:tr>
          </w:tbl>
          <w:p w14:paraId="20491E74" w14:textId="77777777" w:rsidR="00690657" w:rsidRDefault="00690657" w:rsidP="00690657"/>
          <w:p w14:paraId="30221DA3" w14:textId="321387EF" w:rsidR="002F5299" w:rsidRDefault="00F37C07" w:rsidP="00690657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Control Information:</w:t>
            </w:r>
          </w:p>
          <w:tbl>
            <w:tblPr>
              <w:tblStyle w:val="-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14:paraId="6C4D3E36" w14:textId="77777777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27D7B35C" w14:textId="5E055E0F" w:rsidR="00A14EA8" w:rsidRDefault="00F37C07" w:rsidP="00A14EA8">
                  <w:pPr>
                    <w:jc w:val="center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color w:val="auto"/>
                    </w:rPr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19088C4B" w14:textId="1C871646" w:rsidR="00A14EA8" w:rsidRDefault="00F37C07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77FAD1BD" w14:textId="733D5B95" w:rsidR="00A14EA8" w:rsidRDefault="00F37C07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a3"/>
                      <w:b/>
                      <w:color w:val="auto"/>
                    </w:rPr>
                  </w:pPr>
                  <w:r>
                    <w:rPr>
                      <w:rStyle w:val="a3"/>
                      <w:color w:val="auto"/>
                    </w:rPr>
                    <w:t>Mesh Control Details</w:t>
                  </w:r>
                </w:p>
              </w:tc>
            </w:tr>
            <w:tr w:rsidR="00A14EA8" w14:paraId="24E42E2E" w14:textId="77777777" w:rsidTr="00F37C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6A5895E0" w14:textId="60AE920A" w:rsidR="00A14EA8" w:rsidRDefault="00F37C07" w:rsidP="00A14EA8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Control-1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637AA0BE" w14:textId="4BD726DF" w:rsidR="00A14EA8" w:rsidRDefault="00F37C07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7FB170D" wp14:editId="18184FF1">
                        <wp:extent cx="2311400" cy="1202690"/>
                        <wp:effectExtent l="0" t="0" r="0" b="0"/>
                        <wp:docPr id="1716915201" name="图片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6915201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202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1-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14:paraId="321FC84F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72758837" w14:textId="732F23A8" w:rsidR="00FA5333" w:rsidRPr="00BE6656" w:rsidRDefault="00F37C07" w:rsidP="00485382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21F7951A" w14:textId="7277E80D" w:rsidR="00FA5333" w:rsidRDefault="00F37C07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1 face(s)</w:t>
                        </w:r>
                      </w:p>
                    </w:tc>
                  </w:tr>
                  <w:tr w:rsidR="00F37C07" w14:paraId="29F20D9D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F0B3ED7" w14:textId="4601075E" w:rsidR="00F37C07" w:rsidRDefault="00F37C07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5D7699AB" w14:textId="308477FE" w:rsidR="00F37C07" w:rsidRDefault="00F37C07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F37C07" w14:paraId="174F290C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F73C26D" w14:textId="52E674A5" w:rsidR="00F37C07" w:rsidRDefault="00F37C07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6F6DB7E" w14:textId="6E15BC20" w:rsidR="00F37C07" w:rsidRDefault="00F37C07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2.97281</w:t>
                        </w:r>
                      </w:p>
                    </w:tc>
                  </w:tr>
                  <w:tr w:rsidR="00F37C07" w14:paraId="538921BC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0D503E45" w14:textId="4EE003BC" w:rsidR="00F37C07" w:rsidRDefault="00F37C07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5A719C61" w14:textId="02FC265B" w:rsidR="00F37C07" w:rsidRDefault="00F37C07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2.97281</w:t>
                        </w:r>
                      </w:p>
                    </w:tc>
                  </w:tr>
                </w:tbl>
                <w:p w14:paraId="08544B94" w14:textId="77777777"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F37C07" w14:paraId="73FD9B54" w14:textId="77777777" w:rsidTr="00A9660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3BF5BD4F" w14:textId="373C24E9" w:rsidR="00F37C07" w:rsidRDefault="00F37C07" w:rsidP="00A96607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lastRenderedPageBreak/>
                    <w:t>Control-2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5D6C41DC" w14:textId="7E85C454" w:rsidR="00F37C07" w:rsidRDefault="00F37C07" w:rsidP="00A9660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CC9D1E9" wp14:editId="28E2991A">
                        <wp:extent cx="2311400" cy="1202690"/>
                        <wp:effectExtent l="0" t="0" r="0" b="0"/>
                        <wp:docPr id="934418681" name="图片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4418681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202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1-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37C07" w14:paraId="01C9CB3A" w14:textId="77777777" w:rsidTr="00A9660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1D277DAD" w14:textId="7667BFC0" w:rsidR="00F37C07" w:rsidRPr="00BE6656" w:rsidRDefault="00F37C07" w:rsidP="00A96607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0F0D06C7" w14:textId="053430FA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F37C07" w14:paraId="02D223B0" w14:textId="77777777" w:rsidTr="00A9660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6EE99462" w14:textId="52AFD786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1EE6CD7" w14:textId="3EEC1F8D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F37C07" w14:paraId="4A978DE9" w14:textId="77777777" w:rsidTr="00A9660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4ED6B3F" w14:textId="332BEFFF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73381C03" w14:textId="37A2E700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4.95468</w:t>
                        </w:r>
                      </w:p>
                    </w:tc>
                  </w:tr>
                  <w:tr w:rsidR="00F37C07" w14:paraId="5FE86DB3" w14:textId="77777777" w:rsidTr="00A9660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EA3B682" w14:textId="72C56628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99DA5A4" w14:textId="19ED0F95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4.95468</w:t>
                        </w:r>
                      </w:p>
                    </w:tc>
                  </w:tr>
                </w:tbl>
                <w:p w14:paraId="358615C3" w14:textId="77777777" w:rsidR="00F37C07" w:rsidRDefault="00F37C07" w:rsidP="00A9660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F37C07" w14:paraId="2C2E8417" w14:textId="77777777" w:rsidTr="00A966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633CCCEA" w14:textId="3E14F033" w:rsidR="00F37C07" w:rsidRDefault="00F37C07" w:rsidP="00A96607">
                  <w:pPr>
                    <w:jc w:val="center"/>
                    <w:rPr>
                      <w:rStyle w:val="a3"/>
                    </w:rPr>
                  </w:pPr>
                  <w:r>
                    <w:rPr>
                      <w:rStyle w:val="a3"/>
                    </w:rPr>
                    <w:t>Control-3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2E8E2053" w14:textId="1CC194DE" w:rsidR="00F37C07" w:rsidRDefault="00F37C07" w:rsidP="00A9660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978CF61" wp14:editId="74C0F0CB">
                        <wp:extent cx="2311400" cy="1202690"/>
                        <wp:effectExtent l="0" t="0" r="0" b="0"/>
                        <wp:docPr id="1447793973" name="图片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7793973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202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1-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37C07" w14:paraId="66826AC7" w14:textId="77777777" w:rsidTr="00A9660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1D7AD889" w14:textId="38B2C996" w:rsidR="00F37C07" w:rsidRPr="00BE6656" w:rsidRDefault="00F37C07" w:rsidP="00A96607">
                        <w:pPr>
                          <w:jc w:val="right"/>
                          <w:rPr>
                            <w:rStyle w:val="a3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0CD1C515" w14:textId="3DEC4F24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1 face(s)</w:t>
                        </w:r>
                      </w:p>
                    </w:tc>
                  </w:tr>
                  <w:tr w:rsidR="00F37C07" w14:paraId="1937896C" w14:textId="77777777" w:rsidTr="00A9660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0E19C6B0" w14:textId="029FBC8B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0DE805EA" w14:textId="4510DED6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F37C07" w14:paraId="6C492234" w14:textId="77777777" w:rsidTr="00A9660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902CD2A" w14:textId="4CB2283D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B8584EC" w14:textId="69BE9608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3.09668</w:t>
                        </w:r>
                      </w:p>
                    </w:tc>
                  </w:tr>
                  <w:tr w:rsidR="00F37C07" w14:paraId="46A1F10F" w14:textId="77777777" w:rsidTr="00A96607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360E4FD" w14:textId="4DA99F2B" w:rsidR="00F37C07" w:rsidRDefault="00F37C07" w:rsidP="00A9660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73DBDA9" w14:textId="7F4C22D6" w:rsidR="00F37C07" w:rsidRDefault="00F37C07" w:rsidP="00A9660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a3"/>
                            <w:b w:val="0"/>
                            <w:bCs w:val="0"/>
                          </w:rPr>
                        </w:pPr>
                        <w:r>
                          <w:rPr>
                            <w:rStyle w:val="a3"/>
                            <w:b w:val="0"/>
                            <w:bCs w:val="0"/>
                          </w:rPr>
                          <w:t>3.09668</w:t>
                        </w:r>
                      </w:p>
                    </w:tc>
                  </w:tr>
                </w:tbl>
                <w:p w14:paraId="34473E51" w14:textId="77777777" w:rsidR="00F37C07" w:rsidRDefault="00F37C07" w:rsidP="00A9660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CC6424" w14:textId="77777777" w:rsidR="00690657" w:rsidRDefault="00690657" w:rsidP="00690657"/>
          <w:p w14:paraId="1C2A9338" w14:textId="286F3F2F" w:rsidR="00A61A59" w:rsidRPr="00690657" w:rsidRDefault="00F37C07" w:rsidP="00690657">
            <w:pPr>
              <w:pStyle w:val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5CFD9830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85E9287" w14:textId="449C2A85" w:rsidR="00A61A59" w:rsidRDefault="00F37C07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F280DF3" w14:textId="52F715F4" w:rsidR="00A61A59" w:rsidRDefault="00F37C07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EABF300" w14:textId="0BE79881" w:rsidR="00A61A59" w:rsidRDefault="00F37C07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5962B08" w14:textId="74B0079E" w:rsidR="00A61A59" w:rsidRDefault="00F37C07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28E40266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7C451D1" w14:textId="33911432" w:rsidR="00A61A59" w:rsidRPr="004D2956" w:rsidRDefault="00F37C07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1837361" w14:textId="7A618D37" w:rsidR="00A61A59" w:rsidRPr="004D2956" w:rsidRDefault="00F37C07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AEE0968" w14:textId="6579D15F" w:rsidR="00A61A59" w:rsidRPr="004D2956" w:rsidRDefault="00F37C07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8EBCB54" w14:textId="071B635C" w:rsidR="00A61A59" w:rsidRPr="004D2956" w:rsidRDefault="00F37C07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78C646B7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3CD553" w14:textId="542F8338" w:rsidR="00A61A59" w:rsidRDefault="00F37C07" w:rsidP="000A7C6B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DC9E3B8" wp14:editId="2E224BC1">
                        <wp:extent cx="6691630" cy="3482340"/>
                        <wp:effectExtent l="0" t="0" r="0" b="3810"/>
                        <wp:docPr id="92481950" name="图片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481950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482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D0BBEE" w14:textId="2CE3A7CD" w:rsidR="00A61A59" w:rsidRPr="004D2956" w:rsidRDefault="00F37C07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Contact-Nonlinear 1-Quality-Quality1</w:t>
                  </w:r>
                </w:p>
              </w:tc>
            </w:tr>
          </w:tbl>
          <w:p w14:paraId="12B60E2A" w14:textId="4E5BB2BF" w:rsidR="00A61A59" w:rsidRPr="00F077CB" w:rsidRDefault="00A61A59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4E43BF62" w14:textId="77777777" w:rsidR="002C53F9" w:rsidRDefault="002C53F9" w:rsidP="006936A0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7D86AD5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811E673" w14:textId="265D2711" w:rsidR="002C53F9" w:rsidRDefault="00F37C07" w:rsidP="000A7C6B">
            <w:pPr>
              <w:pStyle w:val="1"/>
            </w:pPr>
            <w:bookmarkStart w:id="16" w:name="_Toc228229329"/>
            <w:r>
              <w:lastRenderedPageBreak/>
              <w:t>Sensor Details</w:t>
            </w:r>
            <w:bookmarkEnd w:id="16"/>
          </w:p>
          <w:p w14:paraId="052281C1" w14:textId="221C65E3" w:rsidR="002C53F9" w:rsidRPr="00F077CB" w:rsidRDefault="00F37C07" w:rsidP="000A7C6B">
            <w:pPr>
              <w:rPr>
                <w:rFonts w:hint="eastAsia"/>
                <w:lang w:eastAsia="zh-CN"/>
              </w:rPr>
            </w:pPr>
            <w:r>
              <w:t>No Data</w:t>
            </w:r>
          </w:p>
        </w:tc>
      </w:tr>
    </w:tbl>
    <w:p w14:paraId="64873D2D" w14:textId="77777777" w:rsidR="005F5B79" w:rsidRDefault="005F5B79" w:rsidP="00F12133"/>
    <w:tbl>
      <w:tblPr>
        <w:tblStyle w:val="a9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35350F4E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342D259" w14:textId="056EC8DF" w:rsidR="005F5B79" w:rsidRDefault="00F37C07" w:rsidP="000A7C6B">
            <w:pPr>
              <w:pStyle w:val="1"/>
            </w:pPr>
            <w:bookmarkStart w:id="17" w:name="_Toc228229330"/>
            <w:r>
              <w:t>Resultant Forces</w:t>
            </w:r>
            <w:bookmarkEnd w:id="17"/>
          </w:p>
          <w:p w14:paraId="258C627F" w14:textId="195656D1" w:rsidR="005F5B79" w:rsidRPr="000B04D4" w:rsidRDefault="00F37C07" w:rsidP="000A7C6B">
            <w:pPr>
              <w:pStyle w:val="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44898F77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5AB6487" w14:textId="51AC1ABB" w:rsidR="005F5B79" w:rsidRDefault="00F37C07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B3C3FF8" w14:textId="3E85BF8D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16EFE64" w14:textId="1979D367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A21E805" w14:textId="5BFEA18D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1CEC94F" w14:textId="688E7A6B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50D913D" w14:textId="573532F4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2574475C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C519032" w14:textId="528A68ED" w:rsidR="005F5B79" w:rsidRPr="004D2956" w:rsidRDefault="00F37C07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15CD19" w14:textId="2C125320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F69E02C" w14:textId="71AFD44E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383.769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C9B248" w14:textId="52888121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135.727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3C933C5" w14:textId="3CFB45B8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-116.037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D3EE92" w14:textId="2EF0912F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423.279</w:t>
                  </w:r>
                </w:p>
              </w:tc>
            </w:tr>
          </w:tbl>
          <w:p w14:paraId="78E2529C" w14:textId="0902BD43" w:rsidR="005F5B79" w:rsidRPr="000B04D4" w:rsidRDefault="00F37C07" w:rsidP="000A7C6B">
            <w:pPr>
              <w:pStyle w:val="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17DDA7E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D8821BC" w14:textId="6FB5FFE1" w:rsidR="005F5B79" w:rsidRDefault="00F37C07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A82F4E7" w14:textId="7B52579E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CF9FFF5" w14:textId="60BA349F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DDD4320" w14:textId="0113AC9F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C651CC2" w14:textId="084A7A65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E0D1B50" w14:textId="6ABA7C06" w:rsidR="005F5B79" w:rsidRDefault="00F37C0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2784F48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D7FFD19" w14:textId="34263EFE" w:rsidR="005F5B79" w:rsidRPr="004D2956" w:rsidRDefault="00F37C07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21D854C" w14:textId="20F84275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8F6696" w14:textId="6281AFDF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55F6840" w14:textId="6AD1F586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82F3E55" w14:textId="2C462AA4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772FF9" w14:textId="0F34F322" w:rsidR="005F5B79" w:rsidRPr="004D2956" w:rsidRDefault="00F37C0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C863F3F" w14:textId="77777777" w:rsidR="005F5B79" w:rsidRDefault="005F5B79" w:rsidP="000A7C6B"/>
        </w:tc>
      </w:tr>
      <w:tr w:rsidR="005F5B79" w14:paraId="5D327FA9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F98FEBF" w14:textId="6D3758B9" w:rsidR="00C6072D" w:rsidRPr="000B04D4" w:rsidRDefault="00F37C07" w:rsidP="00C6072D">
            <w:pPr>
              <w:pStyle w:val="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0B67047C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B71D64E" w14:textId="479EE857" w:rsidR="00C6072D" w:rsidRDefault="00F37C07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9373DEA" w14:textId="39E4A024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74EE9BC" w14:textId="58704EF7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969C630" w14:textId="04788673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9E4E0B3" w14:textId="35CC3E77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C8D14E2" w14:textId="628023D8" w:rsidR="00C6072D" w:rsidRDefault="00F37C07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DE3A24C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23CF7C" w14:textId="364438A2" w:rsidR="00C6072D" w:rsidRPr="004D2956" w:rsidRDefault="00F37C07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ADB71A2" w14:textId="12E04897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A3266C" w14:textId="679251C3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05DD84" w14:textId="1ECA8F2B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0FFA87" w14:textId="77852FBF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50AE443" w14:textId="68EBF66C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0D63426" w14:textId="69D31083" w:rsidR="00C6072D" w:rsidRPr="000B04D4" w:rsidRDefault="00F37C07" w:rsidP="00C6072D">
            <w:pPr>
              <w:pStyle w:val="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03DCACA6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49B5711" w14:textId="254B6340" w:rsidR="00C6072D" w:rsidRDefault="00F37C07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6680908" w14:textId="6D755B94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02F5A4A" w14:textId="758C3690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3A78F50" w14:textId="2F947587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E31E65F" w14:textId="1358F039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B5FC385" w14:textId="0142DB26" w:rsidR="00C6072D" w:rsidRDefault="00F37C07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331E997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3D7FBED" w14:textId="582B5941" w:rsidR="00C6072D" w:rsidRPr="004D2956" w:rsidRDefault="00F37C07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E87F99" w14:textId="4A4733E7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573FBE2" w14:textId="1F1617B1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92C4C5" w14:textId="6D6D997A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93B832" w14:textId="5604827D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0E2F1A" w14:textId="7CDE0177" w:rsidR="00C6072D" w:rsidRPr="004D2956" w:rsidRDefault="00F37C07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123382ED" w14:textId="2AE510DB" w:rsidR="005F5B79" w:rsidRDefault="005F5B79" w:rsidP="000A7C6B">
            <w:pPr>
              <w:rPr>
                <w:rFonts w:hint="eastAsia"/>
                <w:lang w:eastAsia="zh-CN"/>
              </w:rPr>
            </w:pPr>
          </w:p>
        </w:tc>
      </w:tr>
      <w:bookmarkEnd w:id="18"/>
      <w:bookmarkEnd w:id="19"/>
      <w:bookmarkEnd w:id="20"/>
    </w:tbl>
    <w:p w14:paraId="75584DC2" w14:textId="77777777" w:rsidR="00EC2432" w:rsidRDefault="00EC2432" w:rsidP="00EC2432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FD33133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43635F4" w14:textId="2B91AF0E" w:rsidR="0050542D" w:rsidRPr="00F37C07" w:rsidRDefault="00F37C07" w:rsidP="00F37C07">
            <w:pPr>
              <w:pStyle w:val="1"/>
              <w:rPr>
                <w:rFonts w:hint="eastAsia"/>
              </w:rPr>
            </w:pPr>
            <w:bookmarkStart w:id="21" w:name="_Toc228229331"/>
            <w:r>
              <w:t>Beams</w:t>
            </w:r>
            <w:bookmarkEnd w:id="21"/>
          </w:p>
          <w:p w14:paraId="5889F6F0" w14:textId="07AAE8D3" w:rsidR="00EC2432" w:rsidRDefault="00F37C07" w:rsidP="000A7C6B">
            <w:pPr>
              <w:rPr>
                <w:rFonts w:hint="eastAsia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No Data</w:t>
            </w:r>
          </w:p>
        </w:tc>
      </w:tr>
    </w:tbl>
    <w:p w14:paraId="24134D77" w14:textId="77777777" w:rsidR="00EC2432" w:rsidRDefault="00EC2432" w:rsidP="0094009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0338CADD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38FA334" w14:textId="5BD21300" w:rsidR="00EC2432" w:rsidRDefault="00F37C07" w:rsidP="000A7C6B">
            <w:pPr>
              <w:pStyle w:val="1"/>
            </w:pPr>
            <w:bookmarkStart w:id="22" w:name="_Toc243733152"/>
            <w:bookmarkStart w:id="23" w:name="_Toc245020120"/>
            <w:bookmarkStart w:id="24" w:name="_Toc245020152"/>
            <w:bookmarkStart w:id="25" w:name="_Toc228229332"/>
            <w:r>
              <w:lastRenderedPageBreak/>
              <w:t>Study Results</w:t>
            </w:r>
            <w:bookmarkEnd w:id="25"/>
          </w:p>
          <w:p w14:paraId="65AF7D70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51"/>
              <w:gridCol w:w="2956"/>
              <w:gridCol w:w="2676"/>
              <w:gridCol w:w="2655"/>
            </w:tblGrid>
            <w:tr w:rsidR="00F37C07" w14:paraId="57D01355" w14:textId="77777777" w:rsidTr="00A966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A176AD" w14:textId="79AD96CC" w:rsidR="00F37C07" w:rsidRDefault="00F37C07" w:rsidP="00F37C0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528153" w14:textId="0D879477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73802A7" w14:textId="24768747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ACA8EAB" w14:textId="46EE8EF4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37C07" w14:paraId="7DE40667" w14:textId="77777777" w:rsidTr="00A966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4827C38" w14:textId="1162DDD8" w:rsidR="00F37C07" w:rsidRPr="004D2956" w:rsidRDefault="00F37C07" w:rsidP="00F37C0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CE45019" w14:textId="34A1E7C6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 at Step No: 100(0.08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F9E10B" w14:textId="77777777" w:rsidR="00F37C07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4.485e+03N/m^2</w:t>
                  </w:r>
                </w:p>
                <w:p w14:paraId="5DE1D487" w14:textId="2D3B2A1B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1668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B84916" w14:textId="77777777" w:rsidR="00F37C07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1.700e+07N/m^2</w:t>
                  </w:r>
                </w:p>
                <w:p w14:paraId="3BA32C37" w14:textId="7FD8C14E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719</w:t>
                  </w:r>
                </w:p>
              </w:tc>
            </w:tr>
            <w:tr w:rsidR="00F37C07" w14:paraId="5ADA7A47" w14:textId="77777777" w:rsidTr="00A9660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FD6A81D" w14:textId="3025405A" w:rsidR="00F37C07" w:rsidRDefault="00F37C07" w:rsidP="00F37C07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20229663" wp14:editId="49507195">
                        <wp:extent cx="6858000" cy="3569335"/>
                        <wp:effectExtent l="0" t="0" r="0" b="0"/>
                        <wp:docPr id="487632579" name="图片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7632579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6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FC1C67" w14:textId="0D3F681A" w:rsidR="00F37C07" w:rsidRPr="004D2956" w:rsidRDefault="00F37C07" w:rsidP="00F37C0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Contact-Nonlinear 1-Stress-Stress1</w:t>
                  </w:r>
                </w:p>
              </w:tc>
            </w:tr>
          </w:tbl>
          <w:p w14:paraId="254DAB55" w14:textId="77777777" w:rsidR="00F37C07" w:rsidRDefault="00F37C07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08"/>
              <w:gridCol w:w="3124"/>
              <w:gridCol w:w="2413"/>
              <w:gridCol w:w="2393"/>
            </w:tblGrid>
            <w:tr w:rsidR="00F37C07" w14:paraId="3DF37BB6" w14:textId="77777777" w:rsidTr="00A966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04549C1" w14:textId="36E1DDB0" w:rsidR="00F37C07" w:rsidRDefault="00F37C07" w:rsidP="00F37C0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D2B5452" w14:textId="06EF6BFE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4E9425" w14:textId="0ED9CDAD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B963EC9" w14:textId="1B817F3C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37C07" w14:paraId="3DB2FC9B" w14:textId="77777777" w:rsidTr="00A966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0DDD507" w14:textId="1E83350B" w:rsidR="00F37C07" w:rsidRPr="004D2956" w:rsidRDefault="00F37C07" w:rsidP="00F37C0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9423434" w14:textId="72235DEC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 at Step No: 99(0.0792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3F160C4" w14:textId="77777777" w:rsidR="00F37C07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1BD96D62" w14:textId="6E1A0F4D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1479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B909687" w14:textId="77777777" w:rsidR="00F37C07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1.018e+01mm</w:t>
                  </w:r>
                </w:p>
                <w:p w14:paraId="7F460ECE" w14:textId="54EBAFA7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4471</w:t>
                  </w:r>
                </w:p>
              </w:tc>
            </w:tr>
            <w:tr w:rsidR="00F37C07" w14:paraId="16757947" w14:textId="77777777" w:rsidTr="00A9660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691A53F" w14:textId="2445F7F4" w:rsidR="00F37C07" w:rsidRDefault="00F37C07" w:rsidP="00F37C07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B4614C6" wp14:editId="563BA5B2">
                        <wp:extent cx="6858000" cy="3569335"/>
                        <wp:effectExtent l="0" t="0" r="0" b="0"/>
                        <wp:docPr id="67504664" name="图片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504664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6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7D1AAE" w14:textId="1458B3BE" w:rsidR="00F37C07" w:rsidRPr="004D2956" w:rsidRDefault="00F37C07" w:rsidP="00F37C0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Contact-Nonlinear 1-Displacement-Displacement1</w:t>
                  </w:r>
                </w:p>
              </w:tc>
            </w:tr>
          </w:tbl>
          <w:p w14:paraId="16980E5F" w14:textId="77777777" w:rsidR="00F37C07" w:rsidRDefault="00F37C07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F37C07" w14:paraId="333ABF36" w14:textId="77777777" w:rsidTr="00A966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90AEA37" w14:textId="1A1A93A5" w:rsidR="00F37C07" w:rsidRDefault="00F37C07" w:rsidP="00F37C0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C81ACA" w14:textId="54B18BB8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B8BD49" w14:textId="3F931961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7423D69" w14:textId="2D1BE64C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37C07" w14:paraId="74A34D31" w14:textId="77777777" w:rsidTr="00A966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FC651D5" w14:textId="261515F7" w:rsidR="00F37C07" w:rsidRPr="004D2956" w:rsidRDefault="00F37C07" w:rsidP="00F37C0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63E42B4" w14:textId="02117BC3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 at Step No: 100(0.08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1C7BE7" w14:textId="77777777" w:rsidR="00F37C07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9.749e-09</w:t>
                  </w:r>
                </w:p>
                <w:p w14:paraId="3D91C3A4" w14:textId="75C9FEE4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1519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0BCA142" w14:textId="77777777" w:rsidR="00F37C07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3.671e-03</w:t>
                  </w:r>
                </w:p>
                <w:p w14:paraId="1C0B32A9" w14:textId="1F83448F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15151</w:t>
                  </w:r>
                </w:p>
              </w:tc>
            </w:tr>
            <w:tr w:rsidR="00F37C07" w14:paraId="3606D49A" w14:textId="77777777" w:rsidTr="00A9660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D53BCD" w14:textId="6CB4640A" w:rsidR="00F37C07" w:rsidRDefault="00F37C07" w:rsidP="00F37C07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F6EC872" wp14:editId="552A6398">
                        <wp:extent cx="6858000" cy="3569335"/>
                        <wp:effectExtent l="0" t="0" r="0" b="0"/>
                        <wp:docPr id="672638242" name="图片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2638242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6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63E9A3" w14:textId="75E457B5" w:rsidR="00F37C07" w:rsidRPr="004D2956" w:rsidRDefault="00F37C07" w:rsidP="00F37C0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Contact-Nonlinear 1-Strain-Strain1</w:t>
                  </w:r>
                </w:p>
              </w:tc>
            </w:tr>
          </w:tbl>
          <w:p w14:paraId="0F236CB0" w14:textId="77777777" w:rsidR="00F37C07" w:rsidRDefault="00F37C07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541"/>
              <w:gridCol w:w="7997"/>
            </w:tblGrid>
            <w:tr w:rsidR="00F37C07" w14:paraId="642644CB" w14:textId="77777777" w:rsidTr="00F37C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C98D4C4" w14:textId="7C2CABF3" w:rsidR="00F37C07" w:rsidRDefault="00F37C07" w:rsidP="00F37C07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2EEC26" w14:textId="2F9249B1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F37C07" w14:paraId="09618664" w14:textId="77777777" w:rsidTr="00413CC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2A1B87" w14:textId="1FD3B999" w:rsidR="00F37C07" w:rsidRPr="004D2956" w:rsidRDefault="00F37C07" w:rsidP="00F37C0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Response1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A83763" w14:textId="65BCB305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Nonlinear Response</w:t>
                  </w:r>
                </w:p>
              </w:tc>
            </w:tr>
            <w:tr w:rsidR="00F37C07" w14:paraId="7F703F27" w14:textId="77777777" w:rsidTr="00F37C0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6D715B" w14:textId="563A6E48" w:rsidR="00F37C07" w:rsidRDefault="00F37C07" w:rsidP="00F37C07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AA5B259" wp14:editId="4CC7477B">
                        <wp:extent cx="4572000" cy="4162425"/>
                        <wp:effectExtent l="0" t="0" r="0" b="9525"/>
                        <wp:docPr id="1329104492" name="图片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9104492" name="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416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A2B7C0" w14:textId="79E7BAAB" w:rsidR="00F37C07" w:rsidRPr="004D2956" w:rsidRDefault="00F37C07" w:rsidP="00F37C0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Contact-Nonlinear 1-Response-Response1</w:t>
                  </w:r>
                </w:p>
              </w:tc>
            </w:tr>
          </w:tbl>
          <w:p w14:paraId="6DE4C216" w14:textId="77777777" w:rsidR="00F37C07" w:rsidRDefault="00F37C07" w:rsidP="000A7C6B">
            <w:pPr>
              <w:rPr>
                <w:rFonts w:hint="eastAsia"/>
                <w:lang w:eastAsia="zh-CN"/>
              </w:rPr>
            </w:pPr>
          </w:p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64"/>
              <w:gridCol w:w="2961"/>
              <w:gridCol w:w="2566"/>
              <w:gridCol w:w="2547"/>
            </w:tblGrid>
            <w:tr w:rsidR="00F37C07" w14:paraId="58A8ACDB" w14:textId="77777777" w:rsidTr="00A9660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7F1A41" w14:textId="4572087B" w:rsidR="00F37C07" w:rsidRDefault="00F37C07" w:rsidP="00F37C0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01EFE5D" w14:textId="4B36587A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0110BF4" w14:textId="6A113D0E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9046523" w14:textId="2E948852" w:rsidR="00F37C07" w:rsidRDefault="00F37C07" w:rsidP="00F37C0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F37C07" w14:paraId="2128BC4D" w14:textId="77777777" w:rsidTr="00A9660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9FC2FCA" w14:textId="5DCADBD6" w:rsidR="00F37C07" w:rsidRPr="004D2956" w:rsidRDefault="00F37C07" w:rsidP="00F37C0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Acceleration1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AC2373E" w14:textId="74CF5AD4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AY: Y Acceleration at Step No: 54(0.0432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C49A7DF" w14:textId="77777777" w:rsidR="00F37C07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-2.277e+06mm/s^2</w:t>
                  </w:r>
                </w:p>
                <w:p w14:paraId="47CE1DB7" w14:textId="00B9D1E2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3721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EA1F55D" w14:textId="77777777" w:rsidR="00F37C07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4.012e+06mm/s^2</w:t>
                  </w:r>
                </w:p>
                <w:p w14:paraId="4956C74D" w14:textId="064EDE09" w:rsidR="00F37C07" w:rsidRPr="004D2956" w:rsidRDefault="00F37C07" w:rsidP="00F37C0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4229</w:t>
                  </w:r>
                </w:p>
              </w:tc>
            </w:tr>
            <w:tr w:rsidR="00F37C07" w14:paraId="6BA38A29" w14:textId="77777777" w:rsidTr="00A9660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CC9BF5" w14:textId="5C19553E" w:rsidR="00F37C07" w:rsidRDefault="00F37C07" w:rsidP="00F37C07">
                  <w:pPr>
                    <w:jc w:val="center"/>
                    <w:rPr>
                      <w:rStyle w:val="a3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2E7FFE4" wp14:editId="3C7E525C">
                        <wp:extent cx="6858000" cy="3569335"/>
                        <wp:effectExtent l="0" t="0" r="0" b="0"/>
                        <wp:docPr id="1513072707" name="图片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3072707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69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87D281" w14:textId="1F2623EF" w:rsidR="00F37C07" w:rsidRPr="004D2956" w:rsidRDefault="00F37C07" w:rsidP="00F37C0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a3"/>
                      <w:noProof/>
                      <w:sz w:val="20"/>
                      <w:szCs w:val="20"/>
                    </w:rPr>
                    <w:t>Contact-Nonlinear 1-Acceleration-Acceleration1</w:t>
                  </w:r>
                </w:p>
              </w:tc>
            </w:tr>
          </w:tbl>
          <w:p w14:paraId="285DC33A" w14:textId="77777777" w:rsidR="00F37C07" w:rsidRPr="000B04D4" w:rsidRDefault="00F37C07" w:rsidP="000A7C6B">
            <w:pPr>
              <w:rPr>
                <w:rFonts w:hint="eastAsia"/>
                <w:lang w:eastAsia="zh-CN"/>
              </w:rPr>
            </w:pPr>
          </w:p>
          <w:bookmarkEnd w:id="22"/>
          <w:bookmarkEnd w:id="23"/>
          <w:bookmarkEnd w:id="24"/>
          <w:p w14:paraId="7D60BCD2" w14:textId="28A9DC88" w:rsidR="00EC2432" w:rsidRDefault="00EC2432" w:rsidP="000A7C6B">
            <w:pPr>
              <w:rPr>
                <w:rFonts w:hint="eastAsia"/>
                <w:lang w:eastAsia="zh-CN"/>
              </w:rPr>
            </w:pPr>
          </w:p>
        </w:tc>
      </w:tr>
    </w:tbl>
    <w:p w14:paraId="34CB3C74" w14:textId="77777777" w:rsidR="000B1701" w:rsidRDefault="000B1701" w:rsidP="000B1701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6E579E3A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BE29413" w14:textId="137D04F5" w:rsidR="000B1701" w:rsidRDefault="00F37C07" w:rsidP="00F37C07">
            <w:pPr>
              <w:pStyle w:val="1"/>
              <w:rPr>
                <w:rFonts w:hint="eastAsia"/>
              </w:rPr>
            </w:pPr>
            <w:bookmarkStart w:id="26" w:name="_Toc228229333"/>
            <w:r>
              <w:t>Conclusion</w:t>
            </w:r>
            <w:bookmarkEnd w:id="26"/>
          </w:p>
        </w:tc>
      </w:tr>
    </w:tbl>
    <w:p w14:paraId="62B02DFF" w14:textId="66C867E8" w:rsidR="00AC3438" w:rsidRPr="00AC3438" w:rsidRDefault="00AC3438" w:rsidP="00FE0924">
      <w:pPr>
        <w:rPr>
          <w:rFonts w:hint="eastAsia"/>
          <w:lang w:eastAsia="zh-CN"/>
        </w:rPr>
      </w:pPr>
    </w:p>
    <w:sectPr w:rsidR="00AC3438" w:rsidRPr="00AC3438" w:rsidSect="00F37C07">
      <w:headerReference w:type="default" r:id="rId28"/>
      <w:footerReference w:type="default" r:id="rId29"/>
      <w:footerReference w:type="first" r:id="rId3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62FE7" w14:textId="77777777" w:rsidR="00F235FD" w:rsidRDefault="00F235FD" w:rsidP="00F25CD7">
      <w:pPr>
        <w:spacing w:after="0" w:line="240" w:lineRule="auto"/>
      </w:pPr>
      <w:r>
        <w:separator/>
      </w:r>
    </w:p>
  </w:endnote>
  <w:endnote w:type="continuationSeparator" w:id="0">
    <w:p w14:paraId="092658FA" w14:textId="77777777" w:rsidR="00F235FD" w:rsidRDefault="00F235FD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2BA506FD" w14:textId="77777777" w:rsidTr="003E1AE9">
      <w:tc>
        <w:tcPr>
          <w:tcW w:w="867" w:type="pct"/>
        </w:tcPr>
        <w:p w14:paraId="6389877D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2B618E72" wp14:editId="58A2828E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2E1FA3FF" w14:textId="7B7870D0" w:rsidR="00FD315C" w:rsidRDefault="00F37C07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0EE34275" w14:textId="7339D292" w:rsidR="00FD315C" w:rsidRDefault="00F37C07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Contact</w:t>
          </w:r>
        </w:p>
      </w:tc>
      <w:tc>
        <w:tcPr>
          <w:tcW w:w="0" w:type="auto"/>
          <w:vAlign w:val="bottom"/>
        </w:tcPr>
        <w:p w14:paraId="3F794DA8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509F365" w14:textId="77777777" w:rsidR="00FD315C" w:rsidRPr="00BF0BC4" w:rsidRDefault="00FD315C" w:rsidP="00BF0BC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1ABC165F" w14:textId="77777777" w:rsidTr="00BF0BC4">
      <w:tc>
        <w:tcPr>
          <w:tcW w:w="1908" w:type="dxa"/>
        </w:tcPr>
        <w:p w14:paraId="5245336D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D7764F0" wp14:editId="186845D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3D2C62C" w14:textId="59244815" w:rsidR="00FD315C" w:rsidRDefault="00F37C07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08095D34" w14:textId="51F66F87" w:rsidR="00FD315C" w:rsidRDefault="00F37C07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Contact</w:t>
          </w:r>
        </w:p>
      </w:tc>
      <w:tc>
        <w:tcPr>
          <w:tcW w:w="360" w:type="dxa"/>
          <w:vAlign w:val="bottom"/>
        </w:tcPr>
        <w:p w14:paraId="6A4957D9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CB2FBA0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035F7" w14:textId="77777777" w:rsidR="00F235FD" w:rsidRDefault="00F235FD" w:rsidP="00F25CD7">
      <w:pPr>
        <w:spacing w:after="0" w:line="240" w:lineRule="auto"/>
      </w:pPr>
      <w:r>
        <w:separator/>
      </w:r>
    </w:p>
  </w:footnote>
  <w:footnote w:type="continuationSeparator" w:id="0">
    <w:p w14:paraId="53D8FE62" w14:textId="77777777" w:rsidR="00F235FD" w:rsidRDefault="00F235FD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10998" w:type="dxa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18"/>
      <w:gridCol w:w="4500"/>
      <w:gridCol w:w="4680"/>
    </w:tblGrid>
    <w:tr w:rsidR="00FD315C" w14:paraId="4C380EDE" w14:textId="77777777" w:rsidTr="00BF0BC4">
      <w:tc>
        <w:tcPr>
          <w:tcW w:w="1818" w:type="dxa"/>
          <w:tcBorders>
            <w:bottom w:val="nil"/>
          </w:tcBorders>
          <w:vAlign w:val="bottom"/>
        </w:tcPr>
        <w:p w14:paraId="2B28A120" w14:textId="29292609" w:rsidR="00FD315C" w:rsidRDefault="00FD315C" w:rsidP="00E217C8">
          <w:pPr>
            <w:pStyle w:val="a5"/>
            <w:rPr>
              <w:rFonts w:ascii="Trebuchet MS" w:hAnsi="Trebuchet MS"/>
              <w:b/>
            </w:rPr>
          </w:pPr>
        </w:p>
      </w:tc>
      <w:tc>
        <w:tcPr>
          <w:tcW w:w="4500" w:type="dxa"/>
          <w:tcBorders>
            <w:bottom w:val="nil"/>
          </w:tcBorders>
          <w:vAlign w:val="bottom"/>
        </w:tcPr>
        <w:p w14:paraId="68449173" w14:textId="19E2DCC1" w:rsidR="00FD315C" w:rsidRDefault="00FD315C" w:rsidP="00E217C8">
          <w:pPr>
            <w:pStyle w:val="a5"/>
            <w:rPr>
              <w:rFonts w:ascii="Trebuchet MS" w:hAnsi="Trebuchet MS"/>
            </w:rPr>
          </w:pPr>
        </w:p>
      </w:tc>
      <w:tc>
        <w:tcPr>
          <w:tcW w:w="4680" w:type="dxa"/>
          <w:tcBorders>
            <w:bottom w:val="nil"/>
          </w:tcBorders>
          <w:vAlign w:val="bottom"/>
        </w:tcPr>
        <w:p w14:paraId="298CC983" w14:textId="1A68C6F3" w:rsidR="00FD315C" w:rsidRDefault="00F37C07" w:rsidP="00E217C8">
          <w:pPr>
            <w:pStyle w:val="a5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 xml:space="preserve">Remy </w:t>
          </w:r>
        </w:p>
        <w:p w14:paraId="191B6D2D" w14:textId="1CCE15DB" w:rsidR="00FD315C" w:rsidRPr="003E4713" w:rsidRDefault="00F37C07" w:rsidP="00F25CD7">
          <w:pPr>
            <w:pStyle w:val="a5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2026-04-28</w:t>
          </w:r>
        </w:p>
      </w:tc>
    </w:tr>
  </w:tbl>
  <w:p w14:paraId="1D9F4B58" w14:textId="77777777" w:rsidR="00FD315C" w:rsidRDefault="00FD315C" w:rsidP="00F25CD7">
    <w:pPr>
      <w:pStyle w:val="a5"/>
      <w:pBdr>
        <w:bottom w:val="single" w:sz="36" w:space="1" w:color="BFBFBF" w:themeColor="background1" w:themeShade="BF"/>
      </w:pBdr>
    </w:pPr>
  </w:p>
  <w:p w14:paraId="031A29A4" w14:textId="77777777" w:rsidR="00FD315C" w:rsidRDefault="00FD315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07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76B4B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35FD"/>
    <w:rsid w:val="00F25CD7"/>
    <w:rsid w:val="00F26989"/>
    <w:rsid w:val="00F3032B"/>
    <w:rsid w:val="00F30422"/>
    <w:rsid w:val="00F33129"/>
    <w:rsid w:val="00F37C07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0701"/>
  <w15:docId w15:val="{F60D5B69-41FD-4890-8E1C-8C0BAC9D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a"/>
    <w:next w:val="a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a"/>
    <w:next w:val="a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a3">
    <w:name w:val="Strong"/>
    <w:basedOn w:val="a0"/>
    <w:uiPriority w:val="22"/>
    <w:qFormat/>
    <w:rsid w:val="00BB5A1B"/>
    <w:rPr>
      <w:b/>
      <w:bCs/>
    </w:rPr>
  </w:style>
  <w:style w:type="paragraph" w:styleId="a4">
    <w:name w:val="No Spacing"/>
    <w:uiPriority w:val="1"/>
    <w:qFormat/>
    <w:rsid w:val="00BB5A1B"/>
    <w:pPr>
      <w:spacing w:after="0" w:line="240" w:lineRule="auto"/>
    </w:pPr>
  </w:style>
  <w:style w:type="paragraph" w:styleId="TOC">
    <w:name w:val="TOC Heading"/>
    <w:basedOn w:val="1"/>
    <w:next w:val="a"/>
    <w:uiPriority w:val="39"/>
    <w:unhideWhenUsed/>
    <w:qFormat/>
    <w:rsid w:val="00BB5A1B"/>
    <w:pPr>
      <w:outlineLvl w:val="9"/>
    </w:pPr>
  </w:style>
  <w:style w:type="paragraph" w:styleId="a5">
    <w:name w:val="header"/>
    <w:basedOn w:val="a"/>
    <w:link w:val="a6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F25CD7"/>
  </w:style>
  <w:style w:type="paragraph" w:styleId="a7">
    <w:name w:val="footer"/>
    <w:basedOn w:val="a"/>
    <w:link w:val="a8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F25CD7"/>
  </w:style>
  <w:style w:type="table" w:styleId="a9">
    <w:name w:val="Table Grid"/>
    <w:basedOn w:val="a1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a1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3">
    <w:name w:val="Light List Accent 3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2">
    <w:name w:val="Light List Accent 2"/>
    <w:basedOn w:val="a1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0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ac">
    <w:name w:val="Hyperlink"/>
    <w:basedOn w:val="a0"/>
    <w:uiPriority w:val="99"/>
    <w:unhideWhenUsed/>
    <w:rsid w:val="00F801E6"/>
    <w:rPr>
      <w:color w:val="0000FF" w:themeColor="hyperlink"/>
      <w:u w:val="single"/>
    </w:rPr>
  </w:style>
  <w:style w:type="paragraph" w:styleId="ad">
    <w:name w:val="Document Map"/>
    <w:basedOn w:val="a"/>
    <w:link w:val="ae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a"/>
    <w:next w:val="a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ae">
    <w:name w:val="文档结构图 字符"/>
    <w:basedOn w:val="a0"/>
    <w:link w:val="ad"/>
    <w:uiPriority w:val="99"/>
    <w:semiHidden/>
    <w:rsid w:val="00FE0924"/>
    <w:rPr>
      <w:rFonts w:ascii="Tahoma" w:hAnsi="Tahoma" w:cs="Tahoma"/>
      <w:sz w:val="16"/>
      <w:szCs w:val="16"/>
    </w:rPr>
  </w:style>
  <w:style w:type="table" w:styleId="-4">
    <w:name w:val="Light List Accent 4"/>
    <w:basedOn w:val="a1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a1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-1">
    <w:name w:val="Medium Grid 2 Accent 1"/>
    <w:basedOn w:val="a1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a1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6">
    <w:name w:val="Medium Grid 1 Accent 6"/>
    <w:basedOn w:val="a1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">
    <w:name w:val="Light Shading Accent 5"/>
    <w:basedOn w:val="a1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0">
    <w:name w:val="Light Shading Accent 4"/>
    <w:basedOn w:val="a1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14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remy banner</dc:creator>
  <cp:lastModifiedBy>remy banner</cp:lastModifiedBy>
  <cp:revision>1</cp:revision>
  <dcterms:created xsi:type="dcterms:W3CDTF">2026-04-28T04:40:00Z</dcterms:created>
  <dcterms:modified xsi:type="dcterms:W3CDTF">2026-04-28T04:41:00Z</dcterms:modified>
</cp:coreProperties>
</file>